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"/>
        <w:gridCol w:w="4833"/>
        <w:gridCol w:w="272"/>
        <w:gridCol w:w="630"/>
        <w:gridCol w:w="177"/>
        <w:gridCol w:w="122"/>
        <w:gridCol w:w="681"/>
        <w:gridCol w:w="291"/>
        <w:gridCol w:w="2483"/>
      </w:tblGrid>
      <w:tr w:rsidR="00B31C94" w:rsidRPr="00B721F0" w14:paraId="1990AA74" w14:textId="77777777" w:rsidTr="00B31C94">
        <w:trPr>
          <w:cantSplit/>
        </w:trPr>
        <w:tc>
          <w:tcPr>
            <w:tcW w:w="2791" w:type="pct"/>
            <w:gridSpan w:val="2"/>
            <w:tcBorders>
              <w:bottom w:val="single" w:sz="4" w:space="0" w:color="auto"/>
            </w:tcBorders>
            <w:vAlign w:val="center"/>
          </w:tcPr>
          <w:p w14:paraId="66717235" w14:textId="77777777" w:rsidR="00B31C94" w:rsidRPr="00B721F0" w:rsidRDefault="00B31C94" w:rsidP="00B31C94">
            <w:pPr>
              <w:jc w:val="right"/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lang w:val="es-MX"/>
              </w:rPr>
              <w:t>Oficio</w:t>
            </w:r>
          </w:p>
        </w:tc>
        <w:tc>
          <w:tcPr>
            <w:tcW w:w="129" w:type="pct"/>
            <w:vAlign w:val="center"/>
          </w:tcPr>
          <w:p w14:paraId="29375A8F" w14:textId="77777777" w:rsidR="00B31C94" w:rsidRPr="00B721F0" w:rsidRDefault="00B31C94" w:rsidP="00A4083D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299" w:type="pct"/>
            <w:tcBorders>
              <w:bottom w:val="single" w:sz="4" w:space="0" w:color="auto"/>
            </w:tcBorders>
            <w:vAlign w:val="center"/>
          </w:tcPr>
          <w:p w14:paraId="4B99EABA" w14:textId="77777777" w:rsidR="00B31C94" w:rsidRPr="00B721F0" w:rsidRDefault="00B31C94" w:rsidP="00A4083D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t>Fecha</w:t>
            </w:r>
          </w:p>
        </w:tc>
        <w:tc>
          <w:tcPr>
            <w:tcW w:w="1781" w:type="pct"/>
            <w:gridSpan w:val="5"/>
            <w:tcBorders>
              <w:bottom w:val="single" w:sz="4" w:space="0" w:color="auto"/>
            </w:tcBorders>
            <w:vAlign w:val="center"/>
          </w:tcPr>
          <w:p w14:paraId="6ACEC60C" w14:textId="22FC2280" w:rsidR="00B31C94" w:rsidRPr="00B721F0" w:rsidRDefault="00B31C94" w:rsidP="00152619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fldChar w:fldCharType="begin">
                <w:ffData>
                  <w:name w:val="Fecha"/>
                  <w:enabled/>
                  <w:calcOnExit w:val="0"/>
                  <w:textInput/>
                </w:ffData>
              </w:fldChar>
              <w:instrText xml:space="preserve"> FORMTEXT </w:instrText>
              <w:fldChar w:fldCharType="separate"/>
            </w:r>
            <w:r>
              <w:rPr>
                <w:rFonts w:cs="Arial"/>
                <w:noProof/>
                <w:sz w:val="16"/>
                <w:szCs w:val="16"/>
                <w:lang w:val="es-MX"/>
              </w:rPr>
              <w:t xml:space="preserve">Agua Dulce, Ver., a  08 de julio de 2026     </w:t>
            </w:r>
            <w:r>
              <w:rPr>
                <w:rFonts w:cs="Arial"/>
                <w:sz w:val="16"/>
                <w:szCs w:val="16"/>
                <w:lang w:val="es-MX"/>
              </w:rPr>
              <w:fldChar w:fldCharType="end"/>
            </w:r>
          </w:p>
        </w:tc>
      </w:tr>
      <w:tr w:rsidR="00304EB6" w:rsidRPr="00B721F0" w14:paraId="26806972" w14:textId="77777777" w:rsidTr="004847E4">
        <w:trPr>
          <w:cantSplit/>
          <w:trHeight w:hRule="exact" w:val="57"/>
        </w:trPr>
        <w:tc>
          <w:tcPr>
            <w:tcW w:w="5000" w:type="pct"/>
            <w:gridSpan w:val="9"/>
            <w:vAlign w:val="center"/>
          </w:tcPr>
          <w:p w14:paraId="5DE7F3CA" w14:textId="77777777" w:rsidR="00304EB6" w:rsidRPr="00B721F0" w:rsidRDefault="00304EB6" w:rsidP="005C1CC4">
            <w:pPr>
              <w:rPr>
                <w:rFonts w:cs="Arial"/>
                <w:sz w:val="8"/>
                <w:szCs w:val="8"/>
                <w:lang w:val="es-MX"/>
              </w:rPr>
            </w:pPr>
          </w:p>
        </w:tc>
      </w:tr>
      <w:tr w:rsidR="00A4083D" w:rsidRPr="00B721F0" w14:paraId="75849A73" w14:textId="77777777" w:rsidTr="000176C1">
        <w:trPr>
          <w:cantSplit/>
          <w:trHeight w:val="307"/>
        </w:trPr>
        <w:tc>
          <w:tcPr>
            <w:tcW w:w="498" w:type="pct"/>
            <w:vMerge w:val="restart"/>
          </w:tcPr>
          <w:p w14:paraId="275A04D2" w14:textId="77777777" w:rsidR="00A4083D" w:rsidRPr="00F66B55" w:rsidRDefault="00A4083D">
            <w:pPr>
              <w:rPr>
                <w:rFonts w:cs="Arial"/>
                <w:sz w:val="20"/>
                <w:szCs w:val="20"/>
                <w:lang w:val="es-MX"/>
              </w:rPr>
            </w:pPr>
            <w:r>
              <w:rPr>
                <w:rFonts w:cs="Arial"/>
                <w:sz w:val="20"/>
                <w:szCs w:val="20"/>
                <w:lang w:val="es-MX"/>
              </w:rPr>
              <w:t>Remitente</w:t>
            </w:r>
          </w:p>
        </w:tc>
        <w:bookmarkStart w:id="0" w:name="Remitente"/>
        <w:tc>
          <w:tcPr>
            <w:tcW w:w="2293" w:type="pct"/>
            <w:vMerge w:val="restart"/>
          </w:tcPr>
          <w:p w14:paraId="77922F47" w14:textId="77777777" w:rsidR="009809E8" w:rsidRPr="009809E8" w:rsidRDefault="00A4083D" w:rsidP="009809E8">
            <w:pPr>
              <w:rPr>
                <w:rFonts w:cs="Arial"/>
                <w:b/>
                <w:noProof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sz w:val="20"/>
                <w:szCs w:val="20"/>
                <w:lang w:val="es-MX"/>
              </w:rPr>
              <w:fldChar w:fldCharType="begin">
                <w:ffData>
                  <w:name w:val="Remitente"/>
                  <w:enabled/>
                  <w:calcOnExit w:val="0"/>
                  <w:textInput/>
                </w:ffData>
              </w:fldChar>
              <w:instrText xml:space="preserve"> FORMTEXT </w:instrText>
              <w:fldChar w:fldCharType="separate"/>
            </w:r>
            <w:r>
              <w:rPr>
                <w:rFonts w:cs="Arial"/>
                <w:b/>
                <w:noProof/>
                <w:sz w:val="20"/>
                <w:szCs w:val="20"/>
                <w:lang w:val="es-MX"/>
              </w:rPr>
              <w:t>Dirección Administración y Servicios</w:t>
            </w:r>
          </w:p>
          <w:p w14:paraId="3E2CACCE" w14:textId="77777777" w:rsidR="009809E8" w:rsidRPr="009809E8" w:rsidRDefault="009809E8" w:rsidP="009809E8">
            <w:pPr>
              <w:rPr>
                <w:rFonts w:cs="Arial"/>
                <w:b/>
                <w:noProof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MX"/>
              </w:rPr>
              <w:t>Subdirección de Servicios y Administración de Bienes</w:t>
            </w:r>
          </w:p>
          <w:p w14:paraId="52EE37F9" w14:textId="77777777" w:rsidR="009809E8" w:rsidRPr="009809E8" w:rsidRDefault="009809E8" w:rsidP="009809E8">
            <w:pPr>
              <w:rPr>
                <w:rFonts w:cs="Arial"/>
                <w:b/>
                <w:noProof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MX"/>
              </w:rPr>
              <w:t>Unidad Regional de Servicios Corporativos Sur Superintendencia de Servicios Corporativos Coatzacoalcos</w:t>
            </w:r>
          </w:p>
          <w:p w14:paraId="4377ADED" w14:textId="17E61CD5" w:rsidR="00A4083D" w:rsidRPr="00B721F0" w:rsidRDefault="009809E8" w:rsidP="009809E8">
            <w:pPr>
              <w:rPr>
                <w:rFonts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MX"/>
              </w:rPr>
              <w:t xml:space="preserve">Jefatura de Servicios Corporativos Agua Dulce     </w:t>
            </w:r>
            <w:r>
              <w:rPr>
                <w:rFonts w:cs="Arial"/>
                <w:b/>
                <w:sz w:val="20"/>
                <w:szCs w:val="20"/>
                <w:lang w:val="es-MX"/>
              </w:rPr>
              <w:fldChar w:fldCharType="end"/>
            </w:r>
            <w:bookmarkEnd w:id="0"/>
          </w:p>
        </w:tc>
        <w:tc>
          <w:tcPr>
            <w:tcW w:w="129" w:type="pct"/>
            <w:vMerge w:val="restart"/>
          </w:tcPr>
          <w:p w14:paraId="61583B6E" w14:textId="77777777" w:rsidR="00A4083D" w:rsidRPr="00B721F0" w:rsidRDefault="00A4083D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441" w:type="pct"/>
            <w:gridSpan w:val="3"/>
          </w:tcPr>
          <w:p w14:paraId="10ECDF1A" w14:textId="77777777" w:rsidR="00A4083D" w:rsidRPr="00B721F0" w:rsidRDefault="00A4083D" w:rsidP="00152619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t>Número</w:t>
            </w:r>
          </w:p>
        </w:tc>
        <w:tc>
          <w:tcPr>
            <w:tcW w:w="1639" w:type="pct"/>
            <w:gridSpan w:val="3"/>
          </w:tcPr>
          <w:p w14:paraId="6A37B0C0" w14:textId="10597557" w:rsidR="00A4083D" w:rsidRPr="00B721F0" w:rsidRDefault="00A4083D" w:rsidP="00152619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fldChar w:fldCharType="begin">
                <w:ffData>
                  <w:name w:val="numero"/>
                  <w:enabled/>
                  <w:calcOnExit w:val="0"/>
                  <w:textInput>
                    <w:default w:val="INICIALES DEL ÁREA REMITENTE-AÑO"/>
                    <w:format w:val="UPPERCASE"/>
                  </w:textInput>
                </w:ffData>
              </w:fldChar>
            </w:r>
            <w:bookmarkStart w:id="1" w:name="numero"/>
            <w:r>
              <w:rPr>
                <w:rFonts w:cs="Arial"/>
                <w:sz w:val="16"/>
                <w:szCs w:val="16"/>
                <w:lang w:val="es-MX"/>
              </w:rPr>
              <w:instrText xml:space="preserve"> FORMTEXT </w:instrText>
              <w:fldChar w:fldCharType="separate"/>
              <w:t xml:space="preserve">DAS-SSAB-URSCS-SSCC-JSCAD-      395       -2026</w:t>
              <w:fldChar w:fldCharType="end"/>
            </w:r>
            <w:bookmarkEnd w:id="1"/>
          </w:p>
        </w:tc>
      </w:tr>
      <w:tr w:rsidR="00A4083D" w:rsidRPr="00B721F0" w14:paraId="08967BC8" w14:textId="77777777" w:rsidTr="000176C1">
        <w:trPr>
          <w:cantSplit/>
          <w:trHeight w:val="306"/>
        </w:trPr>
        <w:tc>
          <w:tcPr>
            <w:tcW w:w="498" w:type="pct"/>
            <w:vMerge/>
            <w:tcBorders>
              <w:bottom w:val="single" w:sz="4" w:space="0" w:color="auto"/>
            </w:tcBorders>
          </w:tcPr>
          <w:p w14:paraId="7B2632C6" w14:textId="77777777" w:rsidR="00A4083D" w:rsidRPr="00B721F0" w:rsidRDefault="00A4083D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2293" w:type="pct"/>
            <w:vMerge/>
            <w:tcBorders>
              <w:bottom w:val="single" w:sz="4" w:space="0" w:color="auto"/>
            </w:tcBorders>
          </w:tcPr>
          <w:p w14:paraId="0376BFA8" w14:textId="77777777" w:rsidR="00A4083D" w:rsidRPr="00B721F0" w:rsidRDefault="00A4083D">
            <w:pPr>
              <w:rPr>
                <w:rFonts w:cs="Arial"/>
                <w:b/>
                <w:sz w:val="16"/>
                <w:szCs w:val="16"/>
                <w:lang w:val="es-MX"/>
              </w:rPr>
            </w:pPr>
          </w:p>
        </w:tc>
        <w:tc>
          <w:tcPr>
            <w:tcW w:w="129" w:type="pct"/>
            <w:vMerge/>
          </w:tcPr>
          <w:p w14:paraId="7DA34EE5" w14:textId="77777777" w:rsidR="00A4083D" w:rsidRPr="00B721F0" w:rsidRDefault="00A4083D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764" w:type="pct"/>
            <w:gridSpan w:val="4"/>
            <w:tcBorders>
              <w:bottom w:val="single" w:sz="4" w:space="0" w:color="auto"/>
            </w:tcBorders>
          </w:tcPr>
          <w:p w14:paraId="7D16903D" w14:textId="77777777" w:rsidR="00A4083D" w:rsidRPr="00B721F0" w:rsidRDefault="00A4083D" w:rsidP="00152619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t xml:space="preserve">Número de expediente</w:t>
            </w:r>
          </w:p>
        </w:tc>
        <w:tc>
          <w:tcPr>
            <w:tcW w:w="1316" w:type="pct"/>
            <w:gridSpan w:val="2"/>
            <w:tcBorders>
              <w:bottom w:val="single" w:sz="4" w:space="0" w:color="auto"/>
            </w:tcBorders>
          </w:tcPr>
          <w:p w14:paraId="65A86779" w14:textId="3F30ED4A" w:rsidR="00A4083D" w:rsidRPr="00B721F0" w:rsidRDefault="00A4083D" w:rsidP="00152619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EXPEDIENTE"/>
                    <w:format w:val="UPPERCASE"/>
                  </w:textInput>
                </w:ffData>
              </w:fldChar>
              <w:instrText xml:space="preserve"> FORMTEXT </w:instrText>
              <w:fldChar w:fldCharType="separate"/>
              <w:t xml:space="preserve">     </w:t>
              <w:fldChar w:fldCharType="end"/>
            </w:r>
          </w:p>
        </w:tc>
      </w:tr>
      <w:tr w:rsidR="00342804" w:rsidRPr="00B721F0" w14:paraId="6907B06E" w14:textId="77777777" w:rsidTr="004847E4">
        <w:trPr>
          <w:cantSplit/>
          <w:trHeight w:hRule="exact" w:val="57"/>
        </w:trPr>
        <w:tc>
          <w:tcPr>
            <w:tcW w:w="5000" w:type="pct"/>
            <w:gridSpan w:val="9"/>
            <w:vAlign w:val="center"/>
          </w:tcPr>
          <w:p w14:paraId="10174D93" w14:textId="77777777" w:rsidR="00342804" w:rsidRPr="00B721F0" w:rsidRDefault="00342804" w:rsidP="005C1CC4">
            <w:pPr>
              <w:rPr>
                <w:rFonts w:cs="Arial"/>
                <w:sz w:val="8"/>
                <w:szCs w:val="8"/>
                <w:lang w:val="es-MX"/>
              </w:rPr>
            </w:pPr>
          </w:p>
        </w:tc>
      </w:tr>
      <w:tr w:rsidR="00342804" w:rsidRPr="00B721F0" w14:paraId="2324B29C" w14:textId="77777777" w:rsidTr="000176C1">
        <w:trPr>
          <w:cantSplit/>
          <w:trHeight w:val="227"/>
        </w:trPr>
        <w:tc>
          <w:tcPr>
            <w:tcW w:w="498" w:type="pct"/>
            <w:vMerge w:val="restart"/>
            <w:tcBorders>
              <w:bottom w:val="single" w:sz="4" w:space="0" w:color="auto"/>
            </w:tcBorders>
          </w:tcPr>
          <w:p w14:paraId="6708565B" w14:textId="77777777" w:rsidR="00342804" w:rsidRPr="00B721F0" w:rsidRDefault="00342804">
            <w:pPr>
              <w:rPr>
                <w:rFonts w:cs="Arial"/>
                <w:sz w:val="20"/>
                <w:szCs w:val="20"/>
                <w:lang w:val="es-MX"/>
              </w:rPr>
            </w:pPr>
            <w:r>
              <w:rPr>
                <w:rFonts w:cs="Arial"/>
                <w:sz w:val="20"/>
                <w:szCs w:val="20"/>
                <w:lang w:val="es-MX"/>
              </w:rPr>
              <w:t>Destinatario</w:t>
            </w:r>
          </w:p>
        </w:tc>
        <w:bookmarkStart w:id="2" w:name="Destino"/>
        <w:tc>
          <w:tcPr>
            <w:tcW w:w="2293" w:type="pct"/>
            <w:vMerge w:val="restart"/>
            <w:tcBorders>
              <w:bottom w:val="single" w:sz="4" w:space="0" w:color="auto"/>
            </w:tcBorders>
          </w:tcPr>
          <w:p w14:paraId="0215F8F7" w14:textId="77777777" w:rsidR="00177071" w:rsidRPr="00177071" w:rsidRDefault="00354139" w:rsidP="00177071">
            <w:pPr>
              <w:rPr>
                <w:rFonts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s-MX"/>
              </w:rPr>
              <w:fldChar w:fldCharType="begin">
                <w:ffData>
                  <w:name w:val="Destino"/>
                  <w:enabled/>
                  <w:calcOnExit w:val="0"/>
                  <w:textInput/>
                </w:ffData>
              </w:fldChar>
              <w:instrText xml:space="preserve"> </w:instrText>
              <w:instrText>FORMTEXT</w:instrText>
              <w:instrText xml:space="preserve"> </w:instrText>
              <w:fldChar w:fldCharType="separate"/>
              <w:t>Mtro. José Antonio Rivera Hernández</w:t>
            </w:r>
          </w:p>
          <w:p w14:paraId="1FFCBF8C" w14:textId="77777777" w:rsidR="00177071" w:rsidRPr="00177071" w:rsidRDefault="00177071" w:rsidP="00177071">
            <w:pPr>
              <w:rPr>
                <w:rFonts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s-MX"/>
              </w:rPr>
              <w:t>Departamento de Personal Agua Dulce.</w:t>
            </w:r>
          </w:p>
          <w:p w14:paraId="45E5DE90" w14:textId="3E4D30F5" w:rsidR="00342804" w:rsidRPr="00B721F0" w:rsidRDefault="00177071" w:rsidP="00177071">
            <w:pPr>
              <w:rPr>
                <w:rFonts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s-MX"/>
              </w:rPr>
              <w:t xml:space="preserve">     </w:t>
              <w:fldChar w:fldCharType="end"/>
            </w:r>
            <w:bookmarkEnd w:id="2"/>
          </w:p>
        </w:tc>
        <w:tc>
          <w:tcPr>
            <w:tcW w:w="129" w:type="pct"/>
            <w:vMerge w:val="restart"/>
          </w:tcPr>
          <w:p w14:paraId="1E981DAB" w14:textId="77777777" w:rsidR="00342804" w:rsidRPr="00B721F0" w:rsidRDefault="00342804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2080" w:type="pct"/>
            <w:gridSpan w:val="6"/>
            <w:vAlign w:val="center"/>
          </w:tcPr>
          <w:p w14:paraId="4CB6FD6A" w14:textId="77777777" w:rsidR="00342804" w:rsidRPr="00B721F0" w:rsidRDefault="00342804" w:rsidP="00792A4D">
            <w:pPr>
              <w:rPr>
                <w:rFonts w:cs="Arial"/>
                <w:sz w:val="18"/>
                <w:szCs w:val="18"/>
                <w:lang w:val="es-MX"/>
              </w:rPr>
            </w:pPr>
            <w:r>
              <w:rPr>
                <w:rFonts w:cs="Arial"/>
                <w:sz w:val="18"/>
                <w:szCs w:val="18"/>
                <w:lang w:val="es-MX"/>
              </w:rPr>
              <w:t>Antecedentes:</w:t>
            </w:r>
          </w:p>
        </w:tc>
      </w:tr>
      <w:tr w:rsidR="00342804" w:rsidRPr="00B721F0" w14:paraId="4D555946" w14:textId="77777777" w:rsidTr="000176C1">
        <w:trPr>
          <w:cantSplit/>
          <w:trHeight w:val="80"/>
        </w:trPr>
        <w:tc>
          <w:tcPr>
            <w:tcW w:w="498" w:type="pct"/>
            <w:vMerge/>
            <w:tcBorders>
              <w:top w:val="single" w:sz="4" w:space="0" w:color="auto"/>
              <w:bottom w:val="single" w:sz="4" w:space="0" w:color="auto"/>
            </w:tcBorders>
          </w:tcPr>
          <w:p w14:paraId="51E4E21D" w14:textId="77777777" w:rsidR="00342804" w:rsidRPr="00B721F0" w:rsidRDefault="00342804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2293" w:type="pct"/>
            <w:vMerge/>
            <w:tcBorders>
              <w:bottom w:val="single" w:sz="4" w:space="0" w:color="auto"/>
            </w:tcBorders>
          </w:tcPr>
          <w:p w14:paraId="54C34B66" w14:textId="77777777" w:rsidR="00342804" w:rsidRPr="00B721F0" w:rsidRDefault="00342804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129" w:type="pct"/>
            <w:vMerge/>
          </w:tcPr>
          <w:p w14:paraId="6330723A" w14:textId="77777777" w:rsidR="00342804" w:rsidRPr="00B721F0" w:rsidRDefault="00342804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902" w:type="pct"/>
            <w:gridSpan w:val="5"/>
          </w:tcPr>
          <w:p w14:paraId="549B03AB" w14:textId="77777777" w:rsidR="00342804" w:rsidRPr="00B721F0" w:rsidRDefault="00342804" w:rsidP="00792A4D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t>Número(s):</w:t>
            </w:r>
          </w:p>
        </w:tc>
        <w:tc>
          <w:tcPr>
            <w:tcW w:w="1178" w:type="pct"/>
          </w:tcPr>
          <w:p w14:paraId="59E8A6D7" w14:textId="77777777" w:rsidR="00342804" w:rsidRPr="00B721F0" w:rsidRDefault="00342804" w:rsidP="00792A4D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fldChar w:fldCharType="begin">
                <w:ffData>
                  <w:name w:val="antnumero"/>
                  <w:enabled/>
                  <w:calcOnExit w:val="0"/>
                  <w:textInput/>
                </w:ffData>
              </w:fldChar>
            </w:r>
            <w:bookmarkStart w:id="3" w:name="antnumero"/>
            <w:r>
              <w:rPr>
                <w:rFonts w:cs="Arial"/>
                <w:sz w:val="16"/>
                <w:szCs w:val="16"/>
                <w:lang w:val="es-MX"/>
              </w:rPr>
              <w:instrText xml:space="preserve"> </w:instrText>
              <w:instrText>FORMTEXT</w:instrText>
              <w:instrText xml:space="preserve"> </w:instrText>
              <w:fldChar w:fldCharType="separate"/>
            </w:r>
            <w:r>
              <w:rPr>
                <w:rFonts w:cs="Arial"/>
                <w:noProof/>
                <w:sz w:val="16"/>
                <w:szCs w:val="16"/>
                <w:lang w:val="es-MX"/>
              </w:rPr>
              <w:t xml:space="preserve">     </w:t>
            </w:r>
            <w:r>
              <w:rPr>
                <w:rFonts w:cs="Arial"/>
                <w:sz w:val="16"/>
                <w:szCs w:val="16"/>
                <w:lang w:val="es-MX"/>
              </w:rPr>
              <w:fldChar w:fldCharType="end"/>
            </w:r>
            <w:bookmarkEnd w:id="3"/>
          </w:p>
        </w:tc>
      </w:tr>
      <w:tr w:rsidR="00354139" w:rsidRPr="00B721F0" w14:paraId="7DA13934" w14:textId="77777777" w:rsidTr="000176C1">
        <w:trPr>
          <w:cantSplit/>
          <w:trHeight w:val="80"/>
        </w:trPr>
        <w:tc>
          <w:tcPr>
            <w:tcW w:w="498" w:type="pct"/>
            <w:vMerge/>
            <w:tcBorders>
              <w:top w:val="single" w:sz="4" w:space="0" w:color="auto"/>
              <w:bottom w:val="single" w:sz="4" w:space="0" w:color="auto"/>
            </w:tcBorders>
          </w:tcPr>
          <w:p w14:paraId="5E4EC418" w14:textId="77777777" w:rsidR="00354139" w:rsidRPr="00B721F0" w:rsidRDefault="00354139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2293" w:type="pct"/>
            <w:vMerge/>
            <w:tcBorders>
              <w:bottom w:val="single" w:sz="4" w:space="0" w:color="auto"/>
            </w:tcBorders>
          </w:tcPr>
          <w:p w14:paraId="0EC5BB9E" w14:textId="77777777" w:rsidR="00354139" w:rsidRPr="00B721F0" w:rsidRDefault="00354139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129" w:type="pct"/>
            <w:vMerge/>
          </w:tcPr>
          <w:p w14:paraId="52BB4948" w14:textId="77777777" w:rsidR="00354139" w:rsidRPr="00B721F0" w:rsidRDefault="00354139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902" w:type="pct"/>
            <w:gridSpan w:val="5"/>
          </w:tcPr>
          <w:p w14:paraId="75F7216D" w14:textId="77777777" w:rsidR="00354139" w:rsidRPr="00B721F0" w:rsidRDefault="00354139" w:rsidP="00792A4D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t xml:space="preserve">Número único de expediente:</w:t>
            </w:r>
          </w:p>
        </w:tc>
        <w:bookmarkStart w:id="4" w:name="expedientes"/>
        <w:tc>
          <w:tcPr>
            <w:tcW w:w="1178" w:type="pct"/>
          </w:tcPr>
          <w:p w14:paraId="24CA3D5F" w14:textId="77777777" w:rsidR="00354139" w:rsidRPr="00B721F0" w:rsidRDefault="00354139" w:rsidP="00792A4D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fldChar w:fldCharType="begin">
                <w:ffData>
                  <w:name w:val="expedientes"/>
                  <w:enabled/>
                  <w:calcOnExit w:val="0"/>
                  <w:textInput/>
                </w:ffData>
              </w:fldChar>
              <w:instrText xml:space="preserve"> </w:instrText>
              <w:instrText>FORMTEXT</w:instrText>
              <w:instrText xml:space="preserve"> </w:instrText>
              <w:fldChar w:fldCharType="separate"/>
            </w:r>
            <w:r>
              <w:rPr>
                <w:rFonts w:cs="Arial"/>
                <w:noProof/>
                <w:sz w:val="16"/>
                <w:szCs w:val="16"/>
                <w:lang w:val="es-MX"/>
              </w:rPr>
              <w:t xml:space="preserve">     </w:t>
            </w:r>
            <w:r>
              <w:rPr>
                <w:rFonts w:cs="Arial"/>
                <w:sz w:val="16"/>
                <w:szCs w:val="16"/>
                <w:lang w:val="es-MX"/>
              </w:rPr>
              <w:fldChar w:fldCharType="end"/>
            </w:r>
            <w:bookmarkEnd w:id="4"/>
          </w:p>
        </w:tc>
      </w:tr>
      <w:tr w:rsidR="00342804" w:rsidRPr="00B721F0" w14:paraId="2927CB5F" w14:textId="77777777" w:rsidTr="000176C1">
        <w:trPr>
          <w:cantSplit/>
          <w:trHeight w:val="215"/>
        </w:trPr>
        <w:tc>
          <w:tcPr>
            <w:tcW w:w="498" w:type="pct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D1C7BF9" w14:textId="77777777" w:rsidR="00342804" w:rsidRPr="00B721F0" w:rsidRDefault="00342804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2293" w:type="pct"/>
            <w:vMerge/>
            <w:tcBorders>
              <w:bottom w:val="single" w:sz="4" w:space="0" w:color="auto"/>
            </w:tcBorders>
          </w:tcPr>
          <w:p w14:paraId="38CCD181" w14:textId="77777777" w:rsidR="00342804" w:rsidRPr="00B721F0" w:rsidRDefault="00342804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129" w:type="pct"/>
            <w:vMerge/>
          </w:tcPr>
          <w:p w14:paraId="248E17BC" w14:textId="77777777" w:rsidR="00342804" w:rsidRPr="00B721F0" w:rsidRDefault="00342804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902" w:type="pct"/>
            <w:gridSpan w:val="5"/>
            <w:tcBorders>
              <w:bottom w:val="single" w:sz="4" w:space="0" w:color="auto"/>
            </w:tcBorders>
          </w:tcPr>
          <w:p w14:paraId="7A3140EA" w14:textId="77777777" w:rsidR="00342804" w:rsidRPr="00B721F0" w:rsidRDefault="00342804" w:rsidP="00792A4D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t>Fecha(s):</w:t>
            </w:r>
          </w:p>
        </w:tc>
        <w:tc>
          <w:tcPr>
            <w:tcW w:w="1178" w:type="pct"/>
            <w:tcBorders>
              <w:bottom w:val="single" w:sz="4" w:space="0" w:color="auto"/>
            </w:tcBorders>
          </w:tcPr>
          <w:p w14:paraId="4E9444FF" w14:textId="77777777" w:rsidR="00342804" w:rsidRPr="00B721F0" w:rsidRDefault="00342804" w:rsidP="00792A4D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fldChar w:fldCharType="begin">
                <w:ffData>
                  <w:name w:val="antdate"/>
                  <w:enabled/>
                  <w:calcOnExit w:val="0"/>
                  <w:textInput/>
                </w:ffData>
              </w:fldChar>
            </w:r>
            <w:bookmarkStart w:id="5" w:name="antdate"/>
            <w:r>
              <w:rPr>
                <w:rFonts w:cs="Arial"/>
                <w:sz w:val="16"/>
                <w:szCs w:val="16"/>
                <w:lang w:val="es-MX"/>
              </w:rPr>
              <w:instrText xml:space="preserve"> </w:instrText>
              <w:instrText>FORMTEXT</w:instrText>
              <w:instrText xml:space="preserve"> </w:instrText>
              <w:fldChar w:fldCharType="separate"/>
            </w:r>
            <w:r>
              <w:rPr>
                <w:rFonts w:cs="Arial"/>
                <w:noProof/>
                <w:sz w:val="16"/>
                <w:szCs w:val="16"/>
                <w:lang w:val="es-MX"/>
              </w:rPr>
              <w:t xml:space="preserve">     </w:t>
            </w:r>
            <w:r>
              <w:rPr>
                <w:rFonts w:cs="Arial"/>
                <w:sz w:val="16"/>
                <w:szCs w:val="16"/>
                <w:lang w:val="es-MX"/>
              </w:rPr>
              <w:fldChar w:fldCharType="end"/>
            </w:r>
            <w:bookmarkEnd w:id="5"/>
          </w:p>
        </w:tc>
      </w:tr>
      <w:tr w:rsidR="00342804" w:rsidRPr="00B721F0" w14:paraId="1C6FF09B" w14:textId="77777777" w:rsidTr="004847E4">
        <w:trPr>
          <w:cantSplit/>
          <w:trHeight w:hRule="exact" w:val="57"/>
        </w:trPr>
        <w:tc>
          <w:tcPr>
            <w:tcW w:w="5000" w:type="pct"/>
            <w:gridSpan w:val="9"/>
            <w:vAlign w:val="center"/>
          </w:tcPr>
          <w:p w14:paraId="76B1C217" w14:textId="77777777" w:rsidR="00342804" w:rsidRPr="00B721F0" w:rsidRDefault="00342804" w:rsidP="005C1CC4">
            <w:pPr>
              <w:rPr>
                <w:rFonts w:cs="Arial"/>
                <w:sz w:val="8"/>
                <w:szCs w:val="8"/>
                <w:lang w:val="es-MX"/>
              </w:rPr>
            </w:pPr>
          </w:p>
        </w:tc>
      </w:tr>
      <w:tr w:rsidR="00342804" w:rsidRPr="00B721F0" w14:paraId="7C071D74" w14:textId="77777777" w:rsidTr="005C1CC4">
        <w:trPr>
          <w:cantSplit/>
        </w:trPr>
        <w:tc>
          <w:tcPr>
            <w:tcW w:w="498" w:type="pct"/>
            <w:vAlign w:val="center"/>
          </w:tcPr>
          <w:p w14:paraId="0D6E34B7" w14:textId="77777777" w:rsidR="00342804" w:rsidRPr="00B721F0" w:rsidRDefault="00342804" w:rsidP="005C1CC4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</w:rPr>
              <w:t>Asunto:</w:t>
            </w:r>
          </w:p>
        </w:tc>
        <w:tc>
          <w:tcPr>
            <w:tcW w:w="2293" w:type="pct"/>
            <w:vAlign w:val="center"/>
          </w:tcPr>
          <w:p w14:paraId="57E9121E" w14:textId="75E9B133" w:rsidR="00342804" w:rsidRPr="00B721F0" w:rsidRDefault="00342804" w:rsidP="005C1CC4">
            <w:pPr>
              <w:rPr>
                <w:rFonts w:cs="Arial"/>
                <w:b/>
                <w:sz w:val="16"/>
                <w:szCs w:val="16"/>
                <w:lang w:val="es-MX"/>
              </w:rPr>
            </w:pPr>
            <w:r>
              <w:rPr>
                <w:rFonts w:cs="Arial"/>
                <w:b/>
                <w:sz w:val="16"/>
                <w:szCs w:val="16"/>
                <w:lang w:val="es-MX"/>
              </w:rPr>
              <w:fldChar w:fldCharType="begin">
                <w:ffData>
                  <w:name w:val="Asunto"/>
                  <w:enabled/>
                  <w:calcOnExit w:val="0"/>
                  <w:textInput/>
                </w:ffData>
              </w:fldChar>
            </w:r>
            <w:bookmarkStart w:id="6" w:name="Asunto"/>
            <w:r>
              <w:rPr>
                <w:rFonts w:cs="Arial"/>
                <w:b/>
                <w:sz w:val="16"/>
                <w:szCs w:val="16"/>
                <w:lang w:val="es-MX"/>
              </w:rPr>
              <w:instrText xml:space="preserve"> </w:instrText>
              <w:instrText>FORMTEXT</w:instrText>
              <w:instrText xml:space="preserve"> </w:instrText>
              <w:fldChar w:fldCharType="separate"/>
              <w:t>Reporte de tiempo extraordinario Semana 27, Servicios Corporativos Agua Dulce-Áreas Verdes</w:t>
            </w:r>
            <w:r>
              <w:rPr>
                <w:rFonts w:cs="Arial"/>
                <w:b/>
                <w:noProof/>
                <w:sz w:val="16"/>
                <w:szCs w:val="16"/>
                <w:lang w:val="es-MX"/>
              </w:rPr>
              <w:t>.</w:t>
            </w:r>
            <w:r>
              <w:rPr>
                <w:rFonts w:cs="Arial"/>
                <w:b/>
                <w:sz w:val="16"/>
                <w:szCs w:val="16"/>
                <w:lang w:val="es-MX"/>
              </w:rPr>
              <w:fldChar w:fldCharType="end"/>
            </w:r>
            <w:bookmarkEnd w:id="6"/>
          </w:p>
        </w:tc>
        <w:tc>
          <w:tcPr>
            <w:tcW w:w="129" w:type="pct"/>
            <w:vAlign w:val="center"/>
          </w:tcPr>
          <w:p w14:paraId="2368E73C" w14:textId="77777777" w:rsidR="00342804" w:rsidRPr="00B721F0" w:rsidRDefault="00342804" w:rsidP="005C1CC4">
            <w:pPr>
              <w:rPr>
                <w:rFonts w:cs="Arial"/>
                <w:sz w:val="16"/>
                <w:szCs w:val="16"/>
                <w:lang w:val="es-MX"/>
              </w:rPr>
            </w:pPr>
          </w:p>
        </w:tc>
        <w:tc>
          <w:tcPr>
            <w:tcW w:w="383" w:type="pct"/>
            <w:gridSpan w:val="2"/>
            <w:vAlign w:val="center"/>
          </w:tcPr>
          <w:p w14:paraId="0A7BB693" w14:textId="77777777" w:rsidR="00342804" w:rsidRPr="00B721F0" w:rsidRDefault="00342804" w:rsidP="005C1CC4">
            <w:pPr>
              <w:rPr>
                <w:rFonts w:cs="Arial"/>
                <w:sz w:val="16"/>
                <w:szCs w:val="16"/>
                <w:lang w:val="es-MX"/>
              </w:rPr>
            </w:pPr>
            <w:r>
              <w:rPr>
                <w:rFonts w:cs="Arial"/>
                <w:sz w:val="16"/>
                <w:szCs w:val="16"/>
                <w:lang w:val="es-MX"/>
              </w:rPr>
              <w:t>Anexo</w:t>
            </w:r>
          </w:p>
        </w:tc>
        <w:tc>
          <w:tcPr>
            <w:tcW w:w="1697" w:type="pct"/>
            <w:gridSpan w:val="4"/>
            <w:vAlign w:val="center"/>
          </w:tcPr>
          <w:p w14:paraId="4717EDB5" w14:textId="77777777" w:rsidR="00342804" w:rsidRPr="00B721F0" w:rsidRDefault="00342804" w:rsidP="005C1CC4">
            <w:pPr>
              <w:rPr>
                <w:rFonts w:cs="Arial"/>
                <w:sz w:val="14"/>
                <w:szCs w:val="14"/>
                <w:lang w:val="es-MX"/>
              </w:rPr>
            </w:pPr>
            <w:r>
              <w:rPr>
                <w:rFonts w:cs="Arial"/>
                <w:sz w:val="14"/>
                <w:szCs w:val="14"/>
                <w:lang w:val="es-MX"/>
              </w:rPr>
              <w:fldChar w:fldCharType="begin">
                <w:ffData>
                  <w:name w:val="Anexos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Anexos"/>
            <w:r>
              <w:rPr>
                <w:rFonts w:cs="Arial"/>
                <w:sz w:val="14"/>
                <w:szCs w:val="14"/>
                <w:lang w:val="es-MX"/>
              </w:rPr>
              <w:instrText xml:space="preserve"> </w:instrText>
              <w:instrText>FORMCHECKBOX</w:instrText>
              <w:instrText xml:space="preserve"> </w:instrText>
              <w:fldChar w:fldCharType="separate"/>
              <w:fldChar w:fldCharType="end"/>
            </w:r>
            <w:bookmarkEnd w:id="7"/>
          </w:p>
        </w:tc>
      </w:tr>
    </w:tbl>
    <w:p w14:paraId="3801F024" w14:textId="77777777" w:rsidR="00954D4D" w:rsidRPr="00B721F0" w:rsidRDefault="00954D4D">
      <w:pPr>
        <w:rPr>
          <w:sz w:val="16"/>
          <w:szCs w:val="16"/>
        </w:rPr>
      </w:pPr>
    </w:p>
    <w:p w14:paraId="3D665870" w14:textId="77777777" w:rsidR="00954D4D" w:rsidRPr="00B721F0" w:rsidRDefault="00954D4D">
      <w:pPr>
        <w:rPr>
          <w:sz w:val="16"/>
          <w:szCs w:val="16"/>
        </w:rPr>
        <w:sectPr w:rsidR="00954D4D" w:rsidRPr="00B721F0" w:rsidSect="00F66B55">
          <w:headerReference w:type="default" r:id="rId12"/>
          <w:footerReference w:type="even" r:id="rId13"/>
          <w:footerReference w:type="default" r:id="rId14"/>
          <w:pgSz w:w="12240" w:h="15840"/>
          <w:pgMar w:top="680" w:right="851" w:bottom="454" w:left="851" w:header="454" w:footer="567" w:gutter="0"/>
          <w:cols w:space="708"/>
          <w:docGrid w:linePitch="360"/>
        </w:sectPr>
      </w:pPr>
    </w:p>
    <w:p w14:paraId="1A5BA5D8" w14:textId="77777777" w:rsidR="00662882" w:rsidRPr="00947EF7" w:rsidRDefault="00662882" w:rsidP="00ED31CB">
      <w:pPr>
        <w:rPr>
          <w:rFonts w:ascii="Noto Sans" w:hAnsi="Noto Sans" w:cs="Noto Sans"/>
          <w:sz w:val="20"/>
          <w:szCs w:val="20"/>
        </w:rPr>
      </w:pPr>
    </w:p>
    <w:p w14:paraId="015B85E8" w14:textId="2977AF4E" w:rsidR="00A45C9C" w:rsidRPr="00941AC6" w:rsidRDefault="00A45C9C" w:rsidP="00A45C9C">
      <w:pPr>
        <w:tabs>
          <w:tab w:val="left" w:pos="4111"/>
        </w:tabs>
        <w:spacing w:line="360" w:lineRule="auto"/>
        <w:jc w:val="both"/>
        <w:rPr>
          <w:rFonts w:ascii="Noto Sans" w:hAnsi="Noto Sans" w:cs="Noto Sans"/>
          <w:sz w:val="18"/>
          <w:szCs w:val="18"/>
        </w:rPr>
      </w:pPr>
      <w:r>
        <w:rPr>
          <w:rFonts w:ascii="Noto Sans" w:hAnsi="Noto Sans" w:cs="Noto Sans"/>
          <w:sz w:val="18"/>
          <w:szCs w:val="18"/>
        </w:rPr>
        <w:t xml:space="preserve">Por medio del presente, le solicito gire sus instrucciones a quien corresponda para que se realicen los trámites correspondientes para el pago de Tiempo extraordinario del personal de Áreas Verdes que se enlistan a continuación, correspondientes a la semana 27.</w:t>
      </w:r>
    </w:p>
    <w:p w14:paraId="2F569D1B" w14:textId="77777777" w:rsidR="00CD1746" w:rsidRPr="00DE7BF5" w:rsidRDefault="00CD1746" w:rsidP="00CD1746">
      <w:pPr>
        <w:tabs>
          <w:tab w:val="left" w:pos="4111"/>
        </w:tabs>
        <w:spacing w:line="360" w:lineRule="auto"/>
        <w:jc w:val="both"/>
        <w:rPr>
          <w:rFonts w:ascii="Noto Sans" w:hAnsi="Noto Sans" w:cs="Noto Sans"/>
          <w:sz w:val="18"/>
          <w:szCs w:val="18"/>
        </w:rPr>
      </w:pPr>
    </w:p>
    <w:tbl>
      <w:tblPr>
        <w:tblStyle w:val="Tablaconcuadrcula"/>
        <w:tblpPr w:leftFromText="141" w:rightFromText="141" w:vertAnchor="text" w:horzAnchor="margin" w:tblpXSpec="center" w:tblpYSpec="outside"/>
        <w:tblW w:w="0" w:type="auto"/>
        <w:tblLook w:val="04A0" w:firstRow="1" w:lastRow="0" w:firstColumn="1" w:lastColumn="0" w:noHBand="0" w:noVBand="1"/>
      </w:tblPr>
      <w:tblGrid>
        <w:gridCol w:w="961"/>
        <w:gridCol w:w="999"/>
        <w:gridCol w:w="3931"/>
      </w:tblGrid>
      <w:tr w:rsidR="000740B0" w:rsidRPr="00DE7BF5" w14:paraId="66027EA2" w14:textId="77777777" w:rsidTr="00312A1C">
        <w:tc>
          <w:tcPr>
            <w:tcW w:w="961" w:type="dxa"/>
            <w:shd w:val="clear" w:color="auto" w:fill="BFBFBF" w:themeFill="background1" w:themeFillShade="BF"/>
          </w:tcPr>
          <w:p w14:paraId="44DFAC04" w14:textId="77777777" w:rsidR="000740B0" w:rsidRPr="00DE7BF5" w:rsidRDefault="000740B0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Cons.</w:t>
            </w:r>
          </w:p>
        </w:tc>
        <w:tc>
          <w:tcPr>
            <w:tcW w:w="999" w:type="dxa"/>
            <w:shd w:val="clear" w:color="auto" w:fill="BFBFBF" w:themeFill="background1" w:themeFillShade="BF"/>
          </w:tcPr>
          <w:p w14:paraId="53D6EEB1" w14:textId="77777777" w:rsidR="000740B0" w:rsidRPr="00DE7BF5" w:rsidRDefault="000740B0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Ficha</w:t>
            </w:r>
          </w:p>
        </w:tc>
        <w:tc>
          <w:tcPr>
            <w:tcW w:w="3931" w:type="dxa"/>
            <w:shd w:val="clear" w:color="auto" w:fill="BFBFBF" w:themeFill="background1" w:themeFillShade="BF"/>
          </w:tcPr>
          <w:p w14:paraId="778FE2F3" w14:textId="77777777" w:rsidR="000740B0" w:rsidRPr="00DE7BF5" w:rsidRDefault="000740B0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Nombre</w:t>
            </w:r>
          </w:p>
        </w:tc>
      </w:tr>
      <w:tr w:rsidR="000740B0" w:rsidRPr="00DE7BF5" w14:paraId="3EDAA59D" w14:textId="77777777" w:rsidTr="00312A1C">
        <w:tc>
          <w:tcPr>
            <w:tcW w:w="961" w:type="dxa"/>
          </w:tcPr>
          <w:p w14:paraId="08C0FE85" w14:textId="41C7DB60" w:rsidR="000740B0" w:rsidRPr="001D70D4" w:rsidRDefault="000740B0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032.</w:t>
            </w:r>
          </w:p>
        </w:tc>
        <w:tc>
          <w:tcPr>
            <w:tcW w:w="999" w:type="dxa"/>
            <w:vAlign w:val="center"/>
          </w:tcPr>
          <w:p w14:paraId="6EF0FCD8" w14:textId="77777777" w:rsidR="000740B0" w:rsidRPr="00DE7BF5" w:rsidRDefault="000740B0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383573</w:t>
            </w:r>
          </w:p>
        </w:tc>
        <w:tc>
          <w:tcPr>
            <w:tcW w:w="3931" w:type="dxa"/>
            <w:vAlign w:val="center"/>
          </w:tcPr>
          <w:p w14:paraId="2E20E414" w14:textId="77777777" w:rsidR="000740B0" w:rsidRPr="00DE7BF5" w:rsidRDefault="000740B0" w:rsidP="00312A1C">
            <w:pPr>
              <w:tabs>
                <w:tab w:val="left" w:pos="4111"/>
              </w:tabs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Ángel Pérez Chavez</w:t>
            </w:r>
          </w:p>
        </w:tc>
      </w:tr>
      <w:tr w:rsidR="00890926" w:rsidRPr="00DE7BF5" w14:paraId="05800B21" w14:textId="77777777" w:rsidTr="00312A1C">
        <w:tc>
          <w:tcPr>
            <w:tcW w:w="961" w:type="dxa"/>
          </w:tcPr>
          <w:p w14:paraId="1E070D74" w14:textId="08654D0D" w:rsidR="00890926" w:rsidRPr="001D70D4" w:rsidRDefault="00904ED9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033.</w:t>
            </w:r>
          </w:p>
        </w:tc>
        <w:tc>
          <w:tcPr>
            <w:tcW w:w="999" w:type="dxa"/>
            <w:vAlign w:val="center"/>
          </w:tcPr>
          <w:p w14:paraId="0F9BE04D" w14:textId="1F9F9038" w:rsidR="00890926" w:rsidRDefault="00380BA2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394706</w:t>
            </w:r>
          </w:p>
        </w:tc>
        <w:tc>
          <w:tcPr>
            <w:tcW w:w="3931" w:type="dxa"/>
            <w:vAlign w:val="center"/>
          </w:tcPr>
          <w:p w14:paraId="69F8B68C" w14:textId="50EA9AE5" w:rsidR="00890926" w:rsidRDefault="00274270" w:rsidP="00312A1C">
            <w:pPr>
              <w:tabs>
                <w:tab w:val="left" w:pos="4111"/>
              </w:tabs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Manasés Sánchez Ehuans</w:t>
            </w:r>
          </w:p>
        </w:tc>
      </w:tr>
      <w:tr w:rsidR="00890926" w:rsidRPr="00DE7BF5" w14:paraId="63CA9384" w14:textId="77777777" w:rsidTr="00312A1C">
        <w:tc>
          <w:tcPr>
            <w:tcW w:w="961" w:type="dxa"/>
          </w:tcPr>
          <w:p w14:paraId="0121BA22" w14:textId="50380592" w:rsidR="00890926" w:rsidRPr="001D70D4" w:rsidRDefault="00904ED9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034.</w:t>
            </w:r>
          </w:p>
        </w:tc>
        <w:tc>
          <w:tcPr>
            <w:tcW w:w="999" w:type="dxa"/>
            <w:vAlign w:val="center"/>
          </w:tcPr>
          <w:p w14:paraId="05EE4C39" w14:textId="3D097C97" w:rsidR="00890926" w:rsidRDefault="00E9191E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532073</w:t>
            </w:r>
          </w:p>
        </w:tc>
        <w:tc>
          <w:tcPr>
            <w:tcW w:w="3931" w:type="dxa"/>
            <w:vAlign w:val="center"/>
          </w:tcPr>
          <w:p w14:paraId="21EEDE15" w14:textId="12103994" w:rsidR="00890926" w:rsidRDefault="00E9191E" w:rsidP="00312A1C">
            <w:pPr>
              <w:tabs>
                <w:tab w:val="left" w:pos="4111"/>
              </w:tabs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Lorenzo Ernesto Cruz Pereyra</w:t>
            </w:r>
          </w:p>
        </w:tc>
      </w:tr>
      <w:tr w:rsidR="00904ED9" w:rsidRPr="00DE7BF5" w14:paraId="45F43957" w14:textId="77777777" w:rsidTr="00312A1C">
        <w:tc>
          <w:tcPr>
            <w:tcW w:w="961" w:type="dxa"/>
          </w:tcPr>
          <w:p w14:paraId="12D8C4A8" w14:textId="2CCA81CF" w:rsidR="00904ED9" w:rsidRDefault="00904ED9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035.</w:t>
            </w:r>
          </w:p>
        </w:tc>
        <w:tc>
          <w:tcPr>
            <w:tcW w:w="999" w:type="dxa"/>
            <w:vAlign w:val="center"/>
          </w:tcPr>
          <w:p w14:paraId="20FD2093" w14:textId="50AA1E54" w:rsidR="00904ED9" w:rsidRDefault="0036780A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604800</w:t>
            </w:r>
          </w:p>
        </w:tc>
        <w:tc>
          <w:tcPr>
            <w:tcW w:w="3931" w:type="dxa"/>
            <w:vAlign w:val="center"/>
          </w:tcPr>
          <w:p w14:paraId="29D75C14" w14:textId="2198883A" w:rsidR="00904ED9" w:rsidRDefault="00E10DB0" w:rsidP="00312A1C">
            <w:pPr>
              <w:tabs>
                <w:tab w:val="left" w:pos="4111"/>
              </w:tabs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 xml:space="preserve">Itziar Zamara Hernández Castillo</w:t>
            </w:r>
          </w:p>
        </w:tc>
      </w:tr>
      <w:tr w:rsidR="00904ED9" w:rsidRPr="00DE7BF5" w14:paraId="537C0271" w14:textId="77777777" w:rsidTr="00312A1C">
        <w:tc>
          <w:tcPr>
            <w:tcW w:w="961" w:type="dxa"/>
          </w:tcPr>
          <w:p w14:paraId="61631425" w14:textId="002CF0C5" w:rsidR="00904ED9" w:rsidRDefault="00380BA2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036.</w:t>
            </w:r>
          </w:p>
        </w:tc>
        <w:tc>
          <w:tcPr>
            <w:tcW w:w="999" w:type="dxa"/>
            <w:vAlign w:val="center"/>
          </w:tcPr>
          <w:p w14:paraId="3108B439" w14:textId="76B83E72" w:rsidR="00904ED9" w:rsidRDefault="0036780A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379808</w:t>
            </w:r>
          </w:p>
        </w:tc>
        <w:tc>
          <w:tcPr>
            <w:tcW w:w="3931" w:type="dxa"/>
            <w:vAlign w:val="center"/>
          </w:tcPr>
          <w:p w14:paraId="35F6ADF3" w14:textId="2FD06FD0" w:rsidR="00904ED9" w:rsidRDefault="00934714" w:rsidP="00312A1C">
            <w:pPr>
              <w:tabs>
                <w:tab w:val="left" w:pos="4111"/>
              </w:tabs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 xml:space="preserve">Pedro Alfredo Cruz Pereyra</w:t>
            </w:r>
          </w:p>
        </w:tc>
      </w:tr>
      <w:tr w:rsidR="00904ED9" w:rsidRPr="00DE7BF5" w14:paraId="7B4E5A3D" w14:textId="77777777" w:rsidTr="00312A1C">
        <w:tc>
          <w:tcPr>
            <w:tcW w:w="961" w:type="dxa"/>
          </w:tcPr>
          <w:p w14:paraId="0373A6D5" w14:textId="5AA7DB73" w:rsidR="00904ED9" w:rsidRDefault="00380BA2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037.</w:t>
            </w:r>
          </w:p>
        </w:tc>
        <w:tc>
          <w:tcPr>
            <w:tcW w:w="999" w:type="dxa"/>
            <w:vAlign w:val="center"/>
          </w:tcPr>
          <w:p w14:paraId="06D3E717" w14:textId="02E00FA7" w:rsidR="00904ED9" w:rsidRDefault="00E10DB0" w:rsidP="00312A1C">
            <w:pPr>
              <w:tabs>
                <w:tab w:val="left" w:pos="4111"/>
              </w:tabs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550264</w:t>
            </w:r>
          </w:p>
        </w:tc>
        <w:tc>
          <w:tcPr>
            <w:tcW w:w="3931" w:type="dxa"/>
            <w:vAlign w:val="center"/>
          </w:tcPr>
          <w:p w14:paraId="0A550931" w14:textId="014410A2" w:rsidR="00904ED9" w:rsidRDefault="00227E44" w:rsidP="00312A1C">
            <w:pPr>
              <w:tabs>
                <w:tab w:val="left" w:pos="4111"/>
              </w:tabs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Yessenia Pineda Bonilla</w:t>
            </w:r>
          </w:p>
        </w:tc>
      </w:tr>
    </w:tbl>
    <w:p w14:paraId="7858AA6C" w14:textId="77777777" w:rsidR="00CD1746" w:rsidRPr="00DE7BF5" w:rsidRDefault="00CD1746" w:rsidP="00CD1746">
      <w:pPr>
        <w:tabs>
          <w:tab w:val="left" w:pos="4111"/>
        </w:tabs>
        <w:spacing w:line="360" w:lineRule="auto"/>
        <w:jc w:val="both"/>
        <w:rPr>
          <w:rFonts w:ascii="Noto Sans" w:hAnsi="Noto Sans" w:cs="Noto Sans"/>
          <w:sz w:val="18"/>
          <w:szCs w:val="18"/>
        </w:rPr>
      </w:pPr>
    </w:p>
    <w:p w14:paraId="7C8EF913" w14:textId="77777777" w:rsidR="00CD1746" w:rsidRPr="00DE7BF5" w:rsidRDefault="00CD1746" w:rsidP="00CD1746">
      <w:pPr>
        <w:tabs>
          <w:tab w:val="left" w:pos="4111"/>
        </w:tabs>
        <w:spacing w:line="360" w:lineRule="auto"/>
        <w:jc w:val="both"/>
        <w:rPr>
          <w:rFonts w:ascii="Noto Sans" w:hAnsi="Noto Sans" w:cs="Noto Sans"/>
          <w:sz w:val="18"/>
          <w:szCs w:val="18"/>
        </w:rPr>
      </w:pPr>
    </w:p>
    <w:p w14:paraId="13F65A3F" w14:textId="77777777" w:rsidR="00CD1746" w:rsidRPr="00DE7BF5" w:rsidRDefault="00CD1746" w:rsidP="00CD1746">
      <w:pPr>
        <w:tabs>
          <w:tab w:val="left" w:pos="4111"/>
        </w:tabs>
        <w:spacing w:line="360" w:lineRule="auto"/>
        <w:jc w:val="both"/>
        <w:rPr>
          <w:rFonts w:ascii="Noto Sans" w:hAnsi="Noto Sans" w:cs="Noto Sans"/>
          <w:sz w:val="18"/>
          <w:szCs w:val="18"/>
        </w:rPr>
      </w:pPr>
    </w:p>
    <w:p w14:paraId="6CF0DE9A" w14:textId="77777777" w:rsidR="00CD1746" w:rsidRPr="00DE7BF5" w:rsidRDefault="00CD1746" w:rsidP="00CD1746">
      <w:pPr>
        <w:tabs>
          <w:tab w:val="left" w:pos="4111"/>
        </w:tabs>
        <w:spacing w:line="360" w:lineRule="auto"/>
        <w:jc w:val="both"/>
        <w:rPr>
          <w:rFonts w:ascii="Noto Sans" w:hAnsi="Noto Sans" w:cs="Noto Sans"/>
          <w:sz w:val="18"/>
          <w:szCs w:val="18"/>
        </w:rPr>
      </w:pPr>
    </w:p>
    <w:p w14:paraId="6F98B13B" w14:textId="77777777" w:rsidR="00CD1746" w:rsidRPr="00DE7BF5" w:rsidRDefault="00CD1746" w:rsidP="00CD1746">
      <w:pPr>
        <w:tabs>
          <w:tab w:val="left" w:pos="4111"/>
        </w:tabs>
        <w:spacing w:line="360" w:lineRule="auto"/>
        <w:jc w:val="both"/>
        <w:rPr>
          <w:rFonts w:ascii="Noto Sans" w:hAnsi="Noto Sans" w:cs="Noto Sans"/>
          <w:sz w:val="18"/>
          <w:szCs w:val="18"/>
        </w:rPr>
      </w:pPr>
    </w:p>
    <w:p w14:paraId="2AB09CCC" w14:textId="77777777" w:rsidR="0029478C" w:rsidRDefault="0029478C" w:rsidP="00CD1746">
      <w:pPr>
        <w:spacing w:line="360" w:lineRule="auto"/>
        <w:rPr>
          <w:rFonts w:ascii="Noto Sans" w:hAnsi="Noto Sans" w:cs="Noto Sans"/>
          <w:sz w:val="18"/>
          <w:szCs w:val="18"/>
        </w:rPr>
      </w:pPr>
    </w:p>
    <w:p w14:paraId="3306AC9F" w14:textId="77777777" w:rsidR="0029478C" w:rsidRDefault="0029478C" w:rsidP="00CD1746">
      <w:pPr>
        <w:spacing w:line="360" w:lineRule="auto"/>
        <w:rPr>
          <w:rFonts w:ascii="Noto Sans" w:hAnsi="Noto Sans" w:cs="Noto Sans"/>
          <w:sz w:val="18"/>
          <w:szCs w:val="18"/>
        </w:rPr>
      </w:pPr>
    </w:p>
    <w:p w14:paraId="4FD404DE" w14:textId="547BF8DA" w:rsidR="00CD1746" w:rsidRPr="00DE7BF5" w:rsidRDefault="00CD1746" w:rsidP="00CD1746">
      <w:pPr>
        <w:spacing w:line="360" w:lineRule="auto"/>
        <w:rPr>
          <w:rFonts w:ascii="Noto Sans" w:hAnsi="Noto Sans" w:cs="Noto Sans"/>
          <w:sz w:val="18"/>
          <w:szCs w:val="18"/>
        </w:rPr>
      </w:pPr>
      <w:r>
        <w:rPr>
          <w:rFonts w:ascii="Noto Sans" w:hAnsi="Noto Sans" w:cs="Noto Sans"/>
          <w:sz w:val="18"/>
          <w:szCs w:val="18"/>
        </w:rPr>
        <w:t xml:space="preserve">Sin más por el momento, reciba un cordial saludo. </w:t>
      </w:r>
    </w:p>
    <w:p w14:paraId="13CB89CC" w14:textId="77777777" w:rsidR="00CD1746" w:rsidRPr="00DE7BF5" w:rsidRDefault="00CD1746" w:rsidP="00CD1746">
      <w:pPr>
        <w:spacing w:line="360" w:lineRule="auto"/>
        <w:rPr>
          <w:rFonts w:ascii="Noto Sans" w:hAnsi="Noto Sans" w:cs="Noto Sans"/>
          <w:sz w:val="18"/>
          <w:szCs w:val="18"/>
        </w:rPr>
      </w:pPr>
    </w:p>
    <w:p w14:paraId="702BDEB3" w14:textId="77777777" w:rsidR="00CD1746" w:rsidRPr="00DE7BF5" w:rsidRDefault="00CD1746" w:rsidP="00CD1746">
      <w:pPr>
        <w:spacing w:line="360" w:lineRule="auto"/>
        <w:rPr>
          <w:rFonts w:ascii="Noto Sans" w:hAnsi="Noto Sans" w:cs="Noto Sans"/>
          <w:sz w:val="18"/>
          <w:szCs w:val="18"/>
        </w:rPr>
      </w:pPr>
    </w:p>
    <w:p w14:paraId="5E0B6885" w14:textId="77777777" w:rsidR="00CD1746" w:rsidRPr="00DE7BF5" w:rsidRDefault="00CD1746" w:rsidP="00CD1746">
      <w:pPr>
        <w:spacing w:line="360" w:lineRule="auto"/>
        <w:rPr>
          <w:rFonts w:ascii="Noto Sans" w:hAnsi="Noto Sans" w:cs="Noto Sans"/>
          <w:sz w:val="18"/>
          <w:szCs w:val="18"/>
        </w:rPr>
      </w:pPr>
      <w:r>
        <w:rPr>
          <w:rFonts w:ascii="Noto Sans" w:hAnsi="Noto Sans" w:cs="Noto Sans"/>
          <w:sz w:val="18"/>
          <w:szCs w:val="18"/>
        </w:rPr>
        <w:t>Atentamente,</w:t>
      </w:r>
    </w:p>
    <w:p w14:paraId="76B5B205" w14:textId="77777777" w:rsidR="00CD1746" w:rsidRPr="00DE7BF5" w:rsidRDefault="00CD1746" w:rsidP="00CD1746">
      <w:pPr>
        <w:rPr>
          <w:rFonts w:ascii="Noto Sans" w:hAnsi="Noto Sans" w:cs="Noto Sans"/>
          <w:sz w:val="18"/>
          <w:szCs w:val="18"/>
        </w:rPr>
      </w:pPr>
    </w:p>
    <w:p w14:paraId="1FFB3B03" w14:textId="77777777" w:rsidR="00CD1746" w:rsidRPr="00DE7BF5" w:rsidRDefault="00CD1746" w:rsidP="00CD1746">
      <w:pPr>
        <w:rPr>
          <w:rFonts w:ascii="Noto Sans" w:hAnsi="Noto Sans" w:cs="Noto Sans"/>
          <w:sz w:val="18"/>
          <w:szCs w:val="18"/>
        </w:rPr>
      </w:pPr>
    </w:p>
    <w:p w14:paraId="0413A7C7" w14:textId="77777777" w:rsidR="00CD1746" w:rsidRPr="00DE7BF5" w:rsidRDefault="00CD1746" w:rsidP="00CD1746">
      <w:pPr>
        <w:tabs>
          <w:tab w:val="left" w:pos="10348"/>
        </w:tabs>
        <w:ind w:right="170"/>
        <w:contextualSpacing/>
        <w:jc w:val="both"/>
        <w:rPr>
          <w:rFonts w:ascii="Noto Sans" w:hAnsi="Noto Sans" w:cs="Noto Sans"/>
          <w:sz w:val="18"/>
          <w:szCs w:val="18"/>
        </w:rPr>
      </w:pPr>
      <w:r>
        <w:rPr>
          <w:rFonts w:ascii="Noto Sans" w:hAnsi="Noto Sans" w:cs="Noto Sans"/>
          <w:sz w:val="18"/>
          <w:szCs w:val="18"/>
        </w:rPr>
        <w:t>Mtro. Jonatan Eric Reyes Gómez</w:t>
      </w:r>
    </w:p>
    <w:p w14:paraId="01182DED" w14:textId="77777777" w:rsidR="00CD1746" w:rsidRPr="00DE7BF5" w:rsidRDefault="00CD1746" w:rsidP="00CD1746">
      <w:pPr>
        <w:tabs>
          <w:tab w:val="left" w:pos="10348"/>
        </w:tabs>
        <w:ind w:right="170"/>
        <w:contextualSpacing/>
        <w:jc w:val="both"/>
        <w:rPr>
          <w:rFonts w:ascii="Noto Sans" w:hAnsi="Noto Sans" w:cs="Noto Sans"/>
          <w:sz w:val="18"/>
          <w:szCs w:val="18"/>
        </w:rPr>
      </w:pPr>
      <w:r>
        <w:rPr>
          <w:rFonts w:ascii="Noto Sans" w:hAnsi="Noto Sans" w:cs="Noto Sans"/>
          <w:sz w:val="18"/>
          <w:szCs w:val="18"/>
        </w:rPr>
        <w:t>Jefe de Servicios Corporativos Agua Dulce</w:t>
      </w:r>
    </w:p>
    <w:p w14:paraId="17A68C28" w14:textId="77777777" w:rsidR="00CD1746" w:rsidRPr="00117F42" w:rsidRDefault="00CD1746" w:rsidP="00CD1746">
      <w:pPr>
        <w:tabs>
          <w:tab w:val="left" w:pos="10348"/>
        </w:tabs>
        <w:spacing w:line="288" w:lineRule="auto"/>
        <w:ind w:right="170"/>
        <w:contextualSpacing/>
        <w:jc w:val="both"/>
        <w:rPr>
          <w:rFonts w:ascii="Geomanist" w:eastAsia="Calibri" w:hAnsi="Geomanist" w:cs="Arial"/>
          <w:sz w:val="18"/>
          <w:szCs w:val="18"/>
          <w:lang w:val="es-MX" w:eastAsia="en-US"/>
        </w:rPr>
      </w:pPr>
    </w:p>
    <w:p w14:paraId="6B5B90B4" w14:textId="77777777" w:rsidR="00CD1746" w:rsidRPr="00117F42" w:rsidRDefault="00CD1746" w:rsidP="00CD1746">
      <w:pPr>
        <w:rPr>
          <w:rFonts w:ascii="Geomanist" w:hAnsi="Geomanist"/>
          <w:b/>
          <w:bCs/>
          <w:sz w:val="18"/>
          <w:szCs w:val="18"/>
        </w:rPr>
      </w:pPr>
    </w:p>
    <w:p w14:paraId="32CB3B3F" w14:textId="77777777" w:rsidR="00CD1746" w:rsidRPr="00117F42" w:rsidRDefault="00CD1746" w:rsidP="00CD1746">
      <w:pPr>
        <w:spacing w:line="360" w:lineRule="auto"/>
        <w:rPr>
          <w:rFonts w:ascii="Geomanist" w:hAnsi="Geomanist"/>
          <w:sz w:val="18"/>
          <w:szCs w:val="18"/>
        </w:rPr>
      </w:pPr>
    </w:p>
    <w:p w14:paraId="39ACA6B2" w14:textId="77777777" w:rsidR="00CD1746" w:rsidRPr="00143669" w:rsidRDefault="00CD1746" w:rsidP="00CD1746">
      <w:pPr>
        <w:rPr>
          <w:rFonts w:ascii="Noto Sans" w:hAnsi="Noto Sans" w:cs="Noto Sans"/>
          <w:bCs/>
          <w:noProof/>
          <w:sz w:val="14"/>
          <w:szCs w:val="14"/>
        </w:rPr>
      </w:pPr>
      <w:r>
        <w:rPr>
          <w:rFonts w:ascii="Noto Sans" w:hAnsi="Noto Sans" w:cs="Noto Sans"/>
          <w:bCs/>
          <w:noProof/>
          <w:sz w:val="14"/>
          <w:szCs w:val="14"/>
        </w:rPr>
        <w:t>c.c.p. Ing. José Rogelio Ramírez García. – S.P.A. de la Unidad Regional de Servicios Corporativos Sur.</w:t>
      </w:r>
    </w:p>
    <w:p w14:paraId="2F83C718" w14:textId="7D7A447E" w:rsidR="00CD1746" w:rsidRPr="00143669" w:rsidRDefault="00CD1746" w:rsidP="00CD1746">
      <w:pPr>
        <w:rPr>
          <w:rFonts w:ascii="Noto Sans" w:hAnsi="Noto Sans" w:cs="Noto Sans"/>
          <w:bCs/>
          <w:noProof/>
          <w:sz w:val="14"/>
          <w:szCs w:val="14"/>
        </w:rPr>
      </w:pPr>
      <w:r>
        <w:rPr>
          <w:rFonts w:ascii="Noto Sans" w:hAnsi="Noto Sans" w:cs="Noto Sans"/>
          <w:bCs/>
          <w:noProof/>
          <w:sz w:val="14"/>
          <w:szCs w:val="14"/>
        </w:rPr>
        <w:t xml:space="preserve">          Lic. Jorge Hernández Landero.- S.P.A. de la Superintendencia de Servicios Corporativos Zona Coatzacoalcos. </w:t>
      </w:r>
    </w:p>
    <w:p w14:paraId="6D79A1AF" w14:textId="77777777" w:rsidR="00CD1746" w:rsidRPr="00143669" w:rsidRDefault="00CD1746" w:rsidP="00CD1746">
      <w:pPr>
        <w:rPr>
          <w:rFonts w:ascii="Noto Sans" w:hAnsi="Noto Sans" w:cs="Noto Sans"/>
          <w:bCs/>
          <w:noProof/>
          <w:sz w:val="14"/>
          <w:szCs w:val="14"/>
        </w:rPr>
      </w:pPr>
    </w:p>
    <w:p w14:paraId="6E3C98BA" w14:textId="77777777" w:rsidR="00CD1746" w:rsidRDefault="00CD1746" w:rsidP="00CD1746">
      <w:pPr>
        <w:rPr>
          <w:rFonts w:ascii="Noto Sans" w:hAnsi="Noto Sans" w:cs="Noto Sans"/>
          <w:sz w:val="20"/>
          <w:szCs w:val="20"/>
        </w:rPr>
      </w:pPr>
    </w:p>
    <w:p w14:paraId="183357D5" w14:textId="77777777" w:rsidR="00CD1746" w:rsidRPr="00197F8D" w:rsidRDefault="00CD1746" w:rsidP="00CD1746">
      <w:pPr>
        <w:rPr>
          <w:rFonts w:ascii="Noto Sans" w:hAnsi="Noto Sans" w:cs="Noto Sans"/>
          <w:sz w:val="14"/>
          <w:szCs w:val="14"/>
          <w:lang w:val="pt-PT"/>
        </w:rPr>
      </w:pPr>
    </w:p>
    <w:p w14:paraId="04BD477F" w14:textId="77777777" w:rsidR="00CD1746" w:rsidRPr="00197F8D" w:rsidRDefault="00CD1746" w:rsidP="00CD1746">
      <w:pPr>
        <w:rPr>
          <w:rFonts w:ascii="Noto Sans" w:hAnsi="Noto Sans" w:cs="Noto Sans"/>
          <w:sz w:val="14"/>
          <w:szCs w:val="14"/>
          <w:lang w:val="pt-PT"/>
        </w:rPr>
      </w:pPr>
      <w:r>
        <w:rPr>
          <w:rFonts w:ascii="Noto Sans" w:hAnsi="Noto Sans" w:cs="Noto Sans"/>
          <w:sz w:val="14"/>
          <w:szCs w:val="14"/>
          <w:lang w:val="pt-PT"/>
        </w:rPr>
        <w:t xml:space="preserve">Elaboró: Yarumi Leonora Villalobos Kanga Ext. 27-195</w:t>
      </w:r>
    </w:p>
    <w:p w14:paraId="6C6C80B1" w14:textId="77777777" w:rsidR="00CD1746" w:rsidRPr="008A7008" w:rsidRDefault="00CD1746" w:rsidP="00CD1746">
      <w:pPr>
        <w:rPr>
          <w:rFonts w:ascii="Noto Sans" w:hAnsi="Noto Sans" w:cs="Noto Sans"/>
          <w:sz w:val="16"/>
          <w:szCs w:val="16"/>
          <w:lang w:val="pt-PT"/>
        </w:rPr>
      </w:pPr>
    </w:p>
    <w:p w14:paraId="2F4B8C88" w14:textId="77777777" w:rsidR="00F66B55" w:rsidRPr="00947EF7" w:rsidRDefault="00F66B55" w:rsidP="003D0619">
      <w:pPr>
        <w:rPr>
          <w:rFonts w:ascii="Noto Sans" w:hAnsi="Noto Sans" w:cs="Noto Sans"/>
          <w:sz w:val="16"/>
          <w:szCs w:val="16"/>
        </w:rPr>
      </w:pPr>
    </w:p>
    <w:sectPr w:rsidR="00F66B55" w:rsidRPr="00947EF7" w:rsidSect="00CB2CCA">
      <w:type w:val="continuous"/>
      <w:pgSz w:w="12240" w:h="15840"/>
      <w:pgMar w:top="680" w:right="851" w:bottom="680" w:left="851" w:header="709" w:footer="47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45B36" w14:textId="77777777" w:rsidR="000620C8" w:rsidRDefault="000620C8">
      <w:r>
        <w:separator/>
      </w:r>
    </w:p>
  </w:endnote>
  <w:endnote w:type="continuationSeparator" w:id="0">
    <w:p w14:paraId="06E817CC" w14:textId="77777777" w:rsidR="000620C8" w:rsidRDefault="00062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49A19" w14:textId="77777777" w:rsidR="00A930CD" w:rsidRDefault="00A930CD" w:rsidP="00D24DA6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A47A9C">
      <w:rPr>
        <w:rStyle w:val="Nmerodepgina"/>
      </w:rPr>
      <w:instrText>PAGE</w:instrText>
    </w:r>
    <w:r>
      <w:rPr>
        <w:rStyle w:val="Nmerodepgina"/>
      </w:rPr>
      <w:instrText xml:space="preserve">  </w:instrText>
    </w:r>
    <w:r>
      <w:rPr>
        <w:rStyle w:val="Nmerodepgina"/>
      </w:rPr>
      <w:fldChar w:fldCharType="end"/>
    </w:r>
  </w:p>
  <w:p w14:paraId="78A8A657" w14:textId="77777777" w:rsidR="00A930CD" w:rsidRDefault="00A930CD" w:rsidP="00D24DA6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C2019" w14:textId="77777777" w:rsidR="00FA48B3" w:rsidRDefault="00FA48B3" w:rsidP="00C7136F">
    <w:pPr>
      <w:pStyle w:val="Piedepgina"/>
      <w:tabs>
        <w:tab w:val="clear" w:pos="4252"/>
        <w:tab w:val="clear" w:pos="8504"/>
        <w:tab w:val="left" w:pos="284"/>
        <w:tab w:val="left" w:pos="5529"/>
      </w:tabs>
      <w:ind w:right="-3"/>
      <w:rPr>
        <w:rStyle w:val="Nmerodepgina"/>
        <w:color w:val="691C32"/>
        <w:sz w:val="16"/>
        <w:szCs w:val="16"/>
      </w:rPr>
    </w:pPr>
  </w:p>
  <w:p w14:paraId="13E84643" w14:textId="77777777" w:rsidR="00FA48B3" w:rsidRDefault="00FA48B3" w:rsidP="00C7136F">
    <w:pPr>
      <w:pStyle w:val="Piedepgina"/>
      <w:tabs>
        <w:tab w:val="clear" w:pos="4252"/>
        <w:tab w:val="clear" w:pos="8504"/>
        <w:tab w:val="left" w:pos="284"/>
        <w:tab w:val="left" w:pos="5529"/>
      </w:tabs>
      <w:ind w:right="-3"/>
      <w:rPr>
        <w:rStyle w:val="Nmerodepgina"/>
        <w:color w:val="691C32"/>
        <w:sz w:val="16"/>
        <w:szCs w:val="16"/>
      </w:rPr>
    </w:pPr>
  </w:p>
  <w:p w14:paraId="50DC3076" w14:textId="77777777" w:rsidR="00912C63" w:rsidRDefault="00912C63" w:rsidP="00C7136F">
    <w:pPr>
      <w:pStyle w:val="Piedepgina"/>
      <w:tabs>
        <w:tab w:val="clear" w:pos="4252"/>
        <w:tab w:val="clear" w:pos="8504"/>
        <w:tab w:val="left" w:pos="284"/>
        <w:tab w:val="left" w:pos="5529"/>
      </w:tabs>
      <w:ind w:right="-3"/>
      <w:rPr>
        <w:rStyle w:val="Nmerodepgina"/>
        <w:color w:val="691C32"/>
        <w:sz w:val="16"/>
        <w:szCs w:val="16"/>
      </w:rPr>
    </w:pPr>
  </w:p>
  <w:p w14:paraId="2A3BFA95" w14:textId="77777777" w:rsidR="00F66B55" w:rsidRDefault="00F66B55" w:rsidP="00C7136F">
    <w:pPr>
      <w:pStyle w:val="Piedepgina"/>
      <w:tabs>
        <w:tab w:val="clear" w:pos="4252"/>
        <w:tab w:val="clear" w:pos="8504"/>
        <w:tab w:val="left" w:pos="284"/>
        <w:tab w:val="left" w:pos="5529"/>
      </w:tabs>
      <w:ind w:right="-3"/>
      <w:rPr>
        <w:rStyle w:val="Nmerodepgina"/>
        <w:color w:val="691C32"/>
        <w:sz w:val="16"/>
        <w:szCs w:val="16"/>
      </w:rPr>
    </w:pPr>
  </w:p>
  <w:p w14:paraId="5A08E631" w14:textId="77777777" w:rsidR="00FA48B3" w:rsidRPr="00C7136F" w:rsidRDefault="00FA48B3" w:rsidP="00C7136F">
    <w:pPr>
      <w:pStyle w:val="Piedepgina"/>
      <w:tabs>
        <w:tab w:val="clear" w:pos="4252"/>
        <w:tab w:val="clear" w:pos="8504"/>
        <w:tab w:val="left" w:pos="284"/>
        <w:tab w:val="left" w:pos="5529"/>
      </w:tabs>
      <w:ind w:right="-3"/>
      <w:rPr>
        <w:rStyle w:val="Nmerodepgina"/>
        <w:color w:val="691C32"/>
        <w:sz w:val="16"/>
        <w:szCs w:val="16"/>
      </w:rPr>
    </w:pPr>
  </w:p>
  <w:p w14:paraId="2273CB41" w14:textId="77777777" w:rsidR="00FA48B3" w:rsidRPr="000964DC" w:rsidRDefault="000964DC" w:rsidP="005131AC">
    <w:pPr>
      <w:pStyle w:val="Piedepgina"/>
      <w:tabs>
        <w:tab w:val="clear" w:pos="4252"/>
        <w:tab w:val="clear" w:pos="8504"/>
        <w:tab w:val="left" w:pos="284"/>
        <w:tab w:val="left" w:pos="5529"/>
      </w:tabs>
      <w:ind w:right="48"/>
      <w:jc w:val="right"/>
      <w:rPr>
        <w:rStyle w:val="Nmerodepgina"/>
        <w:color w:val="808080"/>
        <w:szCs w:val="18"/>
      </w:rPr>
    </w:pPr>
    <w:r>
      <w:rPr>
        <w:rStyle w:val="Nmerodepgina"/>
        <w:color w:val="808080"/>
      </w:rPr>
      <w:tab/>
    </w:r>
    <w:r>
      <w:rPr>
        <w:rStyle w:val="Nmerodepgina"/>
        <w:color w:val="808080"/>
      </w:rPr>
      <w:tab/>
    </w:r>
    <w:r w:rsidRPr="000964DC">
      <w:rPr>
        <w:rStyle w:val="Nmerodepgina"/>
        <w:color w:val="808080"/>
        <w:szCs w:val="18"/>
      </w:rPr>
      <w:t xml:space="preserve">Página </w:t>
    </w:r>
    <w:r w:rsidRPr="000964DC">
      <w:rPr>
        <w:rStyle w:val="Nmerodepgina"/>
        <w:color w:val="808080"/>
        <w:szCs w:val="18"/>
      </w:rPr>
      <w:fldChar w:fldCharType="begin"/>
    </w:r>
    <w:r w:rsidRPr="000964DC">
      <w:rPr>
        <w:rStyle w:val="Nmerodepgina"/>
        <w:color w:val="808080"/>
        <w:szCs w:val="18"/>
      </w:rPr>
      <w:instrText>PAGE  \* Arabic  \* MERGEFORMAT</w:instrText>
    </w:r>
    <w:r w:rsidRPr="000964DC">
      <w:rPr>
        <w:rStyle w:val="Nmerodepgina"/>
        <w:color w:val="808080"/>
        <w:szCs w:val="18"/>
      </w:rPr>
      <w:fldChar w:fldCharType="separate"/>
    </w:r>
    <w:r w:rsidRPr="000964DC">
      <w:rPr>
        <w:rStyle w:val="Nmerodepgina"/>
        <w:color w:val="808080"/>
        <w:szCs w:val="18"/>
      </w:rPr>
      <w:t>1</w:t>
    </w:r>
    <w:r w:rsidRPr="000964DC">
      <w:rPr>
        <w:rStyle w:val="Nmerodepgina"/>
        <w:color w:val="808080"/>
        <w:szCs w:val="18"/>
      </w:rPr>
      <w:fldChar w:fldCharType="end"/>
    </w:r>
    <w:r w:rsidRPr="000964DC">
      <w:rPr>
        <w:rStyle w:val="Nmerodepgina"/>
        <w:color w:val="808080"/>
        <w:szCs w:val="18"/>
      </w:rPr>
      <w:t xml:space="preserve"> de </w:t>
    </w:r>
    <w:r w:rsidRPr="000964DC">
      <w:rPr>
        <w:rStyle w:val="Nmerodepgina"/>
        <w:color w:val="808080"/>
        <w:szCs w:val="18"/>
      </w:rPr>
      <w:fldChar w:fldCharType="begin"/>
    </w:r>
    <w:r w:rsidRPr="000964DC">
      <w:rPr>
        <w:rStyle w:val="Nmerodepgina"/>
        <w:color w:val="808080"/>
        <w:szCs w:val="18"/>
      </w:rPr>
      <w:instrText>NUMPAGES  \* Arabic  \* MERGEFORMAT</w:instrText>
    </w:r>
    <w:r w:rsidRPr="000964DC">
      <w:rPr>
        <w:rStyle w:val="Nmerodepgina"/>
        <w:color w:val="808080"/>
        <w:szCs w:val="18"/>
      </w:rPr>
      <w:fldChar w:fldCharType="separate"/>
    </w:r>
    <w:r w:rsidRPr="000964DC">
      <w:rPr>
        <w:rStyle w:val="Nmerodepgina"/>
        <w:color w:val="808080"/>
        <w:szCs w:val="18"/>
      </w:rPr>
      <w:t>1</w:t>
    </w:r>
    <w:r w:rsidRPr="000964DC">
      <w:rPr>
        <w:rStyle w:val="Nmerodepgina"/>
        <w:color w:val="808080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A8F18" w14:textId="77777777" w:rsidR="000620C8" w:rsidRDefault="000620C8">
      <w:r>
        <w:separator/>
      </w:r>
    </w:p>
  </w:footnote>
  <w:footnote w:type="continuationSeparator" w:id="0">
    <w:p w14:paraId="5324EA78" w14:textId="77777777" w:rsidR="000620C8" w:rsidRDefault="00062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04FAF" w14:textId="77777777" w:rsidR="00962214" w:rsidRPr="00CB2CCA" w:rsidRDefault="00011AFE" w:rsidP="00962214">
    <w:pPr>
      <w:tabs>
        <w:tab w:val="left" w:pos="142"/>
        <w:tab w:val="left" w:pos="6237"/>
      </w:tabs>
      <w:ind w:right="-257"/>
      <w:rPr>
        <w:rStyle w:val="Nmerodepgina"/>
        <w:noProof/>
        <w:sz w:val="12"/>
        <w:szCs w:val="1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E535759" wp14:editId="2CE5192F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740000" cy="10011600"/>
          <wp:effectExtent l="0" t="0" r="0" b="0"/>
          <wp:wrapNone/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40000" cy="1001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72DC478" w14:textId="77777777" w:rsidR="00015EB0" w:rsidRPr="00CB2CCA" w:rsidRDefault="00015EB0" w:rsidP="00962214">
    <w:pPr>
      <w:tabs>
        <w:tab w:val="left" w:pos="142"/>
        <w:tab w:val="left" w:pos="6237"/>
      </w:tabs>
      <w:ind w:right="-257"/>
      <w:rPr>
        <w:rStyle w:val="Nmerodepgina"/>
        <w:noProof/>
        <w:sz w:val="12"/>
        <w:szCs w:val="12"/>
      </w:rPr>
    </w:pPr>
  </w:p>
  <w:p w14:paraId="51D6E58B" w14:textId="77777777" w:rsidR="003D0EC3" w:rsidRPr="00CB2CCA" w:rsidRDefault="003D0EC3" w:rsidP="00962214">
    <w:pPr>
      <w:tabs>
        <w:tab w:val="left" w:pos="142"/>
        <w:tab w:val="left" w:pos="6237"/>
      </w:tabs>
      <w:ind w:right="-257"/>
      <w:rPr>
        <w:rStyle w:val="Nmerodepgina"/>
        <w:noProof/>
        <w:sz w:val="12"/>
        <w:szCs w:val="12"/>
      </w:rPr>
    </w:pPr>
  </w:p>
  <w:p w14:paraId="3C30D6F2" w14:textId="77777777" w:rsidR="00CD5398" w:rsidRPr="00CB2CCA" w:rsidRDefault="00CD5398" w:rsidP="00962214">
    <w:pPr>
      <w:tabs>
        <w:tab w:val="left" w:pos="142"/>
        <w:tab w:val="left" w:pos="6237"/>
      </w:tabs>
      <w:ind w:right="-257"/>
      <w:rPr>
        <w:rStyle w:val="Nmerodepgina"/>
        <w:noProof/>
        <w:sz w:val="12"/>
        <w:szCs w:val="12"/>
      </w:rPr>
    </w:pPr>
  </w:p>
  <w:p w14:paraId="38B2C666" w14:textId="77777777" w:rsidR="003D0EC3" w:rsidRPr="00CB2CCA" w:rsidRDefault="003D0EC3" w:rsidP="00962214">
    <w:pPr>
      <w:tabs>
        <w:tab w:val="left" w:pos="142"/>
        <w:tab w:val="left" w:pos="6237"/>
      </w:tabs>
      <w:ind w:right="-257"/>
      <w:rPr>
        <w:rStyle w:val="Nmerodepgina"/>
        <w:noProof/>
        <w:sz w:val="12"/>
        <w:szCs w:val="12"/>
      </w:rPr>
    </w:pPr>
  </w:p>
  <w:p w14:paraId="3D7211A5" w14:textId="77777777" w:rsidR="005366EF" w:rsidRPr="00CB2CCA" w:rsidRDefault="005366EF" w:rsidP="00962214">
    <w:pPr>
      <w:tabs>
        <w:tab w:val="left" w:pos="142"/>
        <w:tab w:val="left" w:pos="6237"/>
      </w:tabs>
      <w:ind w:right="-257"/>
      <w:rPr>
        <w:rStyle w:val="Nmerodepgina"/>
        <w:noProof/>
        <w:sz w:val="12"/>
        <w:szCs w:val="12"/>
      </w:rPr>
    </w:pPr>
  </w:p>
  <w:p w14:paraId="5C1BB192" w14:textId="77777777" w:rsidR="00B344AD" w:rsidRPr="00CB2CCA" w:rsidRDefault="00B344AD" w:rsidP="00962214">
    <w:pPr>
      <w:tabs>
        <w:tab w:val="left" w:pos="142"/>
        <w:tab w:val="left" w:pos="6237"/>
      </w:tabs>
      <w:ind w:right="-257"/>
      <w:rPr>
        <w:rStyle w:val="Nmerodepgina"/>
        <w:noProof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1D067E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840114"/>
    <w:multiLevelType w:val="hybridMultilevel"/>
    <w:tmpl w:val="FF80749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C5A87"/>
    <w:multiLevelType w:val="hybridMultilevel"/>
    <w:tmpl w:val="60C00F5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12D6F"/>
    <w:multiLevelType w:val="hybridMultilevel"/>
    <w:tmpl w:val="639A6D6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AEB72C8"/>
    <w:multiLevelType w:val="hybridMultilevel"/>
    <w:tmpl w:val="7A8E00D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11E2D"/>
    <w:multiLevelType w:val="hybridMultilevel"/>
    <w:tmpl w:val="DD52178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1020417"/>
    <w:multiLevelType w:val="hybridMultilevel"/>
    <w:tmpl w:val="0D92035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DB7B90"/>
    <w:multiLevelType w:val="hybridMultilevel"/>
    <w:tmpl w:val="52D89B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A107C"/>
    <w:multiLevelType w:val="hybridMultilevel"/>
    <w:tmpl w:val="4C6C559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561FE"/>
    <w:multiLevelType w:val="hybridMultilevel"/>
    <w:tmpl w:val="37E24C4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84CF9"/>
    <w:multiLevelType w:val="hybridMultilevel"/>
    <w:tmpl w:val="7D02233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FF493C"/>
    <w:multiLevelType w:val="hybridMultilevel"/>
    <w:tmpl w:val="72DCCE2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58A1C2F"/>
    <w:multiLevelType w:val="hybridMultilevel"/>
    <w:tmpl w:val="CC268D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C3AF0"/>
    <w:multiLevelType w:val="hybridMultilevel"/>
    <w:tmpl w:val="9E523DD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C93E9B"/>
    <w:multiLevelType w:val="hybridMultilevel"/>
    <w:tmpl w:val="096CDBE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962A59"/>
    <w:multiLevelType w:val="hybridMultilevel"/>
    <w:tmpl w:val="AE603D3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D0853"/>
    <w:multiLevelType w:val="hybridMultilevel"/>
    <w:tmpl w:val="EBE2CD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BD6C67"/>
    <w:multiLevelType w:val="hybridMultilevel"/>
    <w:tmpl w:val="EDEE6A2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3F1CD1"/>
    <w:multiLevelType w:val="hybridMultilevel"/>
    <w:tmpl w:val="82E06AC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CE68DE"/>
    <w:multiLevelType w:val="hybridMultilevel"/>
    <w:tmpl w:val="07FA42D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DE23CB"/>
    <w:multiLevelType w:val="hybridMultilevel"/>
    <w:tmpl w:val="CD8CF8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88176A"/>
    <w:multiLevelType w:val="hybridMultilevel"/>
    <w:tmpl w:val="07FA42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722C1C"/>
    <w:multiLevelType w:val="hybridMultilevel"/>
    <w:tmpl w:val="07FA42D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E41EF1"/>
    <w:multiLevelType w:val="hybridMultilevel"/>
    <w:tmpl w:val="07FA42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9A24D9"/>
    <w:multiLevelType w:val="hybridMultilevel"/>
    <w:tmpl w:val="9F6809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4041E"/>
    <w:multiLevelType w:val="hybridMultilevel"/>
    <w:tmpl w:val="48A8E12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5E0B45"/>
    <w:multiLevelType w:val="hybridMultilevel"/>
    <w:tmpl w:val="15B2B7E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C15141"/>
    <w:multiLevelType w:val="hybridMultilevel"/>
    <w:tmpl w:val="E50C888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D53980"/>
    <w:multiLevelType w:val="hybridMultilevel"/>
    <w:tmpl w:val="31F6215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3869BD"/>
    <w:multiLevelType w:val="hybridMultilevel"/>
    <w:tmpl w:val="8BB2D55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3B4E51"/>
    <w:multiLevelType w:val="hybridMultilevel"/>
    <w:tmpl w:val="961ADC9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E61D31"/>
    <w:multiLevelType w:val="hybridMultilevel"/>
    <w:tmpl w:val="10B8AE9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64B43"/>
    <w:multiLevelType w:val="hybridMultilevel"/>
    <w:tmpl w:val="07FA42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27126325">
    <w:abstractNumId w:val="29"/>
  </w:num>
  <w:num w:numId="2" w16cid:durableId="378287760">
    <w:abstractNumId w:val="17"/>
  </w:num>
  <w:num w:numId="3" w16cid:durableId="61610423">
    <w:abstractNumId w:val="9"/>
  </w:num>
  <w:num w:numId="4" w16cid:durableId="628122231">
    <w:abstractNumId w:val="16"/>
  </w:num>
  <w:num w:numId="5" w16cid:durableId="880943909">
    <w:abstractNumId w:val="30"/>
  </w:num>
  <w:num w:numId="6" w16cid:durableId="2141075149">
    <w:abstractNumId w:val="7"/>
  </w:num>
  <w:num w:numId="7" w16cid:durableId="273637275">
    <w:abstractNumId w:val="18"/>
  </w:num>
  <w:num w:numId="8" w16cid:durableId="107479229">
    <w:abstractNumId w:val="25"/>
  </w:num>
  <w:num w:numId="9" w16cid:durableId="2036612896">
    <w:abstractNumId w:val="10"/>
  </w:num>
  <w:num w:numId="10" w16cid:durableId="1624573566">
    <w:abstractNumId w:val="8"/>
  </w:num>
  <w:num w:numId="11" w16cid:durableId="1342703598">
    <w:abstractNumId w:val="31"/>
  </w:num>
  <w:num w:numId="12" w16cid:durableId="1909994327">
    <w:abstractNumId w:val="15"/>
  </w:num>
  <w:num w:numId="13" w16cid:durableId="1168906446">
    <w:abstractNumId w:val="24"/>
  </w:num>
  <w:num w:numId="14" w16cid:durableId="1005742378">
    <w:abstractNumId w:val="20"/>
  </w:num>
  <w:num w:numId="15" w16cid:durableId="962661254">
    <w:abstractNumId w:val="2"/>
  </w:num>
  <w:num w:numId="16" w16cid:durableId="1404333140">
    <w:abstractNumId w:val="28"/>
  </w:num>
  <w:num w:numId="17" w16cid:durableId="731805040">
    <w:abstractNumId w:val="6"/>
  </w:num>
  <w:num w:numId="18" w16cid:durableId="217136007">
    <w:abstractNumId w:val="12"/>
  </w:num>
  <w:num w:numId="19" w16cid:durableId="1508792604">
    <w:abstractNumId w:val="4"/>
  </w:num>
  <w:num w:numId="20" w16cid:durableId="1515266295">
    <w:abstractNumId w:val="14"/>
  </w:num>
  <w:num w:numId="21" w16cid:durableId="1705517736">
    <w:abstractNumId w:val="13"/>
  </w:num>
  <w:num w:numId="22" w16cid:durableId="1383870579">
    <w:abstractNumId w:val="3"/>
  </w:num>
  <w:num w:numId="23" w16cid:durableId="1660962226">
    <w:abstractNumId w:val="27"/>
  </w:num>
  <w:num w:numId="24" w16cid:durableId="329410729">
    <w:abstractNumId w:val="5"/>
  </w:num>
  <w:num w:numId="25" w16cid:durableId="1474366259">
    <w:abstractNumId w:val="1"/>
  </w:num>
  <w:num w:numId="26" w16cid:durableId="1127550687">
    <w:abstractNumId w:val="11"/>
  </w:num>
  <w:num w:numId="27" w16cid:durableId="936252689">
    <w:abstractNumId w:val="32"/>
  </w:num>
  <w:num w:numId="28" w16cid:durableId="1386300582">
    <w:abstractNumId w:val="22"/>
  </w:num>
  <w:num w:numId="29" w16cid:durableId="1645813818">
    <w:abstractNumId w:val="23"/>
  </w:num>
  <w:num w:numId="30" w16cid:durableId="36469224">
    <w:abstractNumId w:val="19"/>
  </w:num>
  <w:num w:numId="31" w16cid:durableId="17171092">
    <w:abstractNumId w:val="21"/>
  </w:num>
  <w:num w:numId="32" w16cid:durableId="98917729">
    <w:abstractNumId w:val="26"/>
  </w:num>
  <w:num w:numId="33" w16cid:durableId="65302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eRxdV7ITgoPxv7osXsgjE6jBYboR7ONNnxoIpvGr/JQyEKWjVc6IxeeGCX4vt8iu9y0An6Rvxz4i4KtaMsoTWQ==" w:salt="8VOkaK+waLVV0H+j1CH76A=="/>
  <w:defaultTabStop w:val="709"/>
  <w:hyphenationZone w:val="425"/>
  <w:drawingGridHorizontalSpacing w:val="181"/>
  <w:drawingGridVerticalSpacing w:val="181"/>
  <w:doNotUseMarginsForDrawingGridOrigin/>
  <w:drawingGridHorizontalOrigin w:val="851"/>
  <w:drawingGridVerticalOrigin w:val="851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375"/>
    <w:rsid w:val="00001FAD"/>
    <w:rsid w:val="00011AFE"/>
    <w:rsid w:val="00013094"/>
    <w:rsid w:val="00014B8A"/>
    <w:rsid w:val="00015EB0"/>
    <w:rsid w:val="000176C1"/>
    <w:rsid w:val="00021196"/>
    <w:rsid w:val="0004532E"/>
    <w:rsid w:val="0004582F"/>
    <w:rsid w:val="000620C8"/>
    <w:rsid w:val="00063632"/>
    <w:rsid w:val="000636F0"/>
    <w:rsid w:val="0006488F"/>
    <w:rsid w:val="00065D57"/>
    <w:rsid w:val="000740B0"/>
    <w:rsid w:val="00080B78"/>
    <w:rsid w:val="00085709"/>
    <w:rsid w:val="00090425"/>
    <w:rsid w:val="000964DC"/>
    <w:rsid w:val="00096D42"/>
    <w:rsid w:val="000A7398"/>
    <w:rsid w:val="000B244E"/>
    <w:rsid w:val="000C3B02"/>
    <w:rsid w:val="000E6B31"/>
    <w:rsid w:val="000F0231"/>
    <w:rsid w:val="000F3AA2"/>
    <w:rsid w:val="00111DF8"/>
    <w:rsid w:val="00127C17"/>
    <w:rsid w:val="0014078E"/>
    <w:rsid w:val="00143143"/>
    <w:rsid w:val="00143A97"/>
    <w:rsid w:val="00147336"/>
    <w:rsid w:val="00152619"/>
    <w:rsid w:val="001638C7"/>
    <w:rsid w:val="00177071"/>
    <w:rsid w:val="001872EF"/>
    <w:rsid w:val="001B049C"/>
    <w:rsid w:val="001B5A89"/>
    <w:rsid w:val="001B6C03"/>
    <w:rsid w:val="001C4439"/>
    <w:rsid w:val="001C7375"/>
    <w:rsid w:val="001E13D9"/>
    <w:rsid w:val="001E1507"/>
    <w:rsid w:val="001F23CA"/>
    <w:rsid w:val="001F6FA0"/>
    <w:rsid w:val="00211396"/>
    <w:rsid w:val="00217D27"/>
    <w:rsid w:val="00227178"/>
    <w:rsid w:val="00227E44"/>
    <w:rsid w:val="00233EED"/>
    <w:rsid w:val="0024138F"/>
    <w:rsid w:val="0025310C"/>
    <w:rsid w:val="00263B7F"/>
    <w:rsid w:val="00264AC7"/>
    <w:rsid w:val="00274270"/>
    <w:rsid w:val="0027479D"/>
    <w:rsid w:val="00285A05"/>
    <w:rsid w:val="002933C3"/>
    <w:rsid w:val="0029478C"/>
    <w:rsid w:val="002A0EBA"/>
    <w:rsid w:val="002A7814"/>
    <w:rsid w:val="002B4CFD"/>
    <w:rsid w:val="002C009A"/>
    <w:rsid w:val="002C7C02"/>
    <w:rsid w:val="002D70BC"/>
    <w:rsid w:val="002E37C1"/>
    <w:rsid w:val="002E42ED"/>
    <w:rsid w:val="0030118F"/>
    <w:rsid w:val="00304EB6"/>
    <w:rsid w:val="003059AC"/>
    <w:rsid w:val="003257C8"/>
    <w:rsid w:val="003262F1"/>
    <w:rsid w:val="003321C1"/>
    <w:rsid w:val="00342804"/>
    <w:rsid w:val="003446B6"/>
    <w:rsid w:val="003474D5"/>
    <w:rsid w:val="00350B73"/>
    <w:rsid w:val="00354139"/>
    <w:rsid w:val="00364C52"/>
    <w:rsid w:val="0036780A"/>
    <w:rsid w:val="00367BAE"/>
    <w:rsid w:val="00370876"/>
    <w:rsid w:val="00372775"/>
    <w:rsid w:val="00380BA2"/>
    <w:rsid w:val="00394FE2"/>
    <w:rsid w:val="003A4DEE"/>
    <w:rsid w:val="003A5304"/>
    <w:rsid w:val="003C2353"/>
    <w:rsid w:val="003C441E"/>
    <w:rsid w:val="003C707E"/>
    <w:rsid w:val="003C7DCF"/>
    <w:rsid w:val="003D0381"/>
    <w:rsid w:val="003D0619"/>
    <w:rsid w:val="003D0EC3"/>
    <w:rsid w:val="003D7D19"/>
    <w:rsid w:val="00402EF6"/>
    <w:rsid w:val="004169D1"/>
    <w:rsid w:val="00417F45"/>
    <w:rsid w:val="00424ADA"/>
    <w:rsid w:val="0043482F"/>
    <w:rsid w:val="00444427"/>
    <w:rsid w:val="00462626"/>
    <w:rsid w:val="004657A7"/>
    <w:rsid w:val="00473737"/>
    <w:rsid w:val="004809AF"/>
    <w:rsid w:val="00482B0E"/>
    <w:rsid w:val="004847E4"/>
    <w:rsid w:val="00484D40"/>
    <w:rsid w:val="00485C9F"/>
    <w:rsid w:val="004A5653"/>
    <w:rsid w:val="004D298B"/>
    <w:rsid w:val="004E0844"/>
    <w:rsid w:val="004E5757"/>
    <w:rsid w:val="004E6962"/>
    <w:rsid w:val="004F7C67"/>
    <w:rsid w:val="005018E4"/>
    <w:rsid w:val="0051271F"/>
    <w:rsid w:val="005131AC"/>
    <w:rsid w:val="00521AD1"/>
    <w:rsid w:val="00523384"/>
    <w:rsid w:val="005366EF"/>
    <w:rsid w:val="00545340"/>
    <w:rsid w:val="005457AD"/>
    <w:rsid w:val="00560AFB"/>
    <w:rsid w:val="005620F3"/>
    <w:rsid w:val="0056243D"/>
    <w:rsid w:val="00565340"/>
    <w:rsid w:val="0056596E"/>
    <w:rsid w:val="00570D6B"/>
    <w:rsid w:val="00572655"/>
    <w:rsid w:val="00581EAE"/>
    <w:rsid w:val="005A1815"/>
    <w:rsid w:val="005A77EB"/>
    <w:rsid w:val="005C1CC4"/>
    <w:rsid w:val="005E1E06"/>
    <w:rsid w:val="005E6A04"/>
    <w:rsid w:val="005F3578"/>
    <w:rsid w:val="005F653B"/>
    <w:rsid w:val="006037DB"/>
    <w:rsid w:val="006047D0"/>
    <w:rsid w:val="00607087"/>
    <w:rsid w:val="00613412"/>
    <w:rsid w:val="00620733"/>
    <w:rsid w:val="006220CD"/>
    <w:rsid w:val="006228D7"/>
    <w:rsid w:val="00622A44"/>
    <w:rsid w:val="0062653B"/>
    <w:rsid w:val="00633C11"/>
    <w:rsid w:val="00636CBB"/>
    <w:rsid w:val="00646641"/>
    <w:rsid w:val="00647BD5"/>
    <w:rsid w:val="00656016"/>
    <w:rsid w:val="00657104"/>
    <w:rsid w:val="00662882"/>
    <w:rsid w:val="006660E6"/>
    <w:rsid w:val="00681988"/>
    <w:rsid w:val="00686092"/>
    <w:rsid w:val="006923D5"/>
    <w:rsid w:val="00693B35"/>
    <w:rsid w:val="0069495E"/>
    <w:rsid w:val="006A7AE5"/>
    <w:rsid w:val="006B6896"/>
    <w:rsid w:val="006C3C66"/>
    <w:rsid w:val="006D16A5"/>
    <w:rsid w:val="006E0B1E"/>
    <w:rsid w:val="006E71DA"/>
    <w:rsid w:val="006F03DA"/>
    <w:rsid w:val="0070014F"/>
    <w:rsid w:val="00700349"/>
    <w:rsid w:val="0070478E"/>
    <w:rsid w:val="00717D39"/>
    <w:rsid w:val="00731F58"/>
    <w:rsid w:val="00733078"/>
    <w:rsid w:val="007458D0"/>
    <w:rsid w:val="00746F46"/>
    <w:rsid w:val="00762A11"/>
    <w:rsid w:val="0076530D"/>
    <w:rsid w:val="00766543"/>
    <w:rsid w:val="0077195B"/>
    <w:rsid w:val="00774D3D"/>
    <w:rsid w:val="0079092A"/>
    <w:rsid w:val="00792A4D"/>
    <w:rsid w:val="007A7519"/>
    <w:rsid w:val="007B170D"/>
    <w:rsid w:val="007C674D"/>
    <w:rsid w:val="007D1B37"/>
    <w:rsid w:val="007D5645"/>
    <w:rsid w:val="007F1A9A"/>
    <w:rsid w:val="00801040"/>
    <w:rsid w:val="0081692B"/>
    <w:rsid w:val="00822DAF"/>
    <w:rsid w:val="008242F1"/>
    <w:rsid w:val="00840315"/>
    <w:rsid w:val="00846EA9"/>
    <w:rsid w:val="008644C9"/>
    <w:rsid w:val="00866BDB"/>
    <w:rsid w:val="00876C91"/>
    <w:rsid w:val="00890926"/>
    <w:rsid w:val="0089319B"/>
    <w:rsid w:val="00893CF3"/>
    <w:rsid w:val="008A0911"/>
    <w:rsid w:val="008A728B"/>
    <w:rsid w:val="008C36A9"/>
    <w:rsid w:val="008E54C9"/>
    <w:rsid w:val="008F72A1"/>
    <w:rsid w:val="00904ED9"/>
    <w:rsid w:val="00912C63"/>
    <w:rsid w:val="00913962"/>
    <w:rsid w:val="009150E3"/>
    <w:rsid w:val="00926C1C"/>
    <w:rsid w:val="009270ED"/>
    <w:rsid w:val="00934714"/>
    <w:rsid w:val="00936869"/>
    <w:rsid w:val="00945690"/>
    <w:rsid w:val="00947EF7"/>
    <w:rsid w:val="009533A1"/>
    <w:rsid w:val="00954D4D"/>
    <w:rsid w:val="009556ED"/>
    <w:rsid w:val="00962214"/>
    <w:rsid w:val="00963FBD"/>
    <w:rsid w:val="0096535B"/>
    <w:rsid w:val="00965EE5"/>
    <w:rsid w:val="009663D0"/>
    <w:rsid w:val="0097477C"/>
    <w:rsid w:val="009809E8"/>
    <w:rsid w:val="00985C05"/>
    <w:rsid w:val="00987644"/>
    <w:rsid w:val="00994600"/>
    <w:rsid w:val="009A7017"/>
    <w:rsid w:val="009B23DD"/>
    <w:rsid w:val="009B2705"/>
    <w:rsid w:val="009D02F3"/>
    <w:rsid w:val="009D1E76"/>
    <w:rsid w:val="009D3741"/>
    <w:rsid w:val="00A213A5"/>
    <w:rsid w:val="00A26B9B"/>
    <w:rsid w:val="00A30F86"/>
    <w:rsid w:val="00A4083D"/>
    <w:rsid w:val="00A414D1"/>
    <w:rsid w:val="00A4454E"/>
    <w:rsid w:val="00A45C9C"/>
    <w:rsid w:val="00A47A9C"/>
    <w:rsid w:val="00A50135"/>
    <w:rsid w:val="00A50685"/>
    <w:rsid w:val="00A5105C"/>
    <w:rsid w:val="00A57041"/>
    <w:rsid w:val="00A87988"/>
    <w:rsid w:val="00A90C8F"/>
    <w:rsid w:val="00A930CD"/>
    <w:rsid w:val="00A936D4"/>
    <w:rsid w:val="00A9792E"/>
    <w:rsid w:val="00AA4D4F"/>
    <w:rsid w:val="00AB5137"/>
    <w:rsid w:val="00AB5EA9"/>
    <w:rsid w:val="00AD6D4A"/>
    <w:rsid w:val="00AE43CD"/>
    <w:rsid w:val="00AF0CDF"/>
    <w:rsid w:val="00AF0D41"/>
    <w:rsid w:val="00B17D8F"/>
    <w:rsid w:val="00B22687"/>
    <w:rsid w:val="00B31C94"/>
    <w:rsid w:val="00B344AD"/>
    <w:rsid w:val="00B37D71"/>
    <w:rsid w:val="00B406EC"/>
    <w:rsid w:val="00B44038"/>
    <w:rsid w:val="00B56E6C"/>
    <w:rsid w:val="00B647B8"/>
    <w:rsid w:val="00B721F0"/>
    <w:rsid w:val="00B81438"/>
    <w:rsid w:val="00B9070D"/>
    <w:rsid w:val="00B91AFE"/>
    <w:rsid w:val="00B930B5"/>
    <w:rsid w:val="00BA2A96"/>
    <w:rsid w:val="00BA3A70"/>
    <w:rsid w:val="00BB7831"/>
    <w:rsid w:val="00BC41A5"/>
    <w:rsid w:val="00BC75E4"/>
    <w:rsid w:val="00BD48BA"/>
    <w:rsid w:val="00BD5EE1"/>
    <w:rsid w:val="00BD6803"/>
    <w:rsid w:val="00C075DA"/>
    <w:rsid w:val="00C17871"/>
    <w:rsid w:val="00C17F25"/>
    <w:rsid w:val="00C23198"/>
    <w:rsid w:val="00C25042"/>
    <w:rsid w:val="00C25CC5"/>
    <w:rsid w:val="00C26119"/>
    <w:rsid w:val="00C31FE5"/>
    <w:rsid w:val="00C44F7C"/>
    <w:rsid w:val="00C7136F"/>
    <w:rsid w:val="00CA3A39"/>
    <w:rsid w:val="00CA664E"/>
    <w:rsid w:val="00CA6D90"/>
    <w:rsid w:val="00CB2C38"/>
    <w:rsid w:val="00CB2CCA"/>
    <w:rsid w:val="00CC6833"/>
    <w:rsid w:val="00CC7984"/>
    <w:rsid w:val="00CD1746"/>
    <w:rsid w:val="00CD5398"/>
    <w:rsid w:val="00CE05A0"/>
    <w:rsid w:val="00CE2059"/>
    <w:rsid w:val="00CF04B4"/>
    <w:rsid w:val="00D04C09"/>
    <w:rsid w:val="00D11BE6"/>
    <w:rsid w:val="00D16A3A"/>
    <w:rsid w:val="00D20D28"/>
    <w:rsid w:val="00D24DA6"/>
    <w:rsid w:val="00D269DD"/>
    <w:rsid w:val="00D26C81"/>
    <w:rsid w:val="00D33FDB"/>
    <w:rsid w:val="00D37F99"/>
    <w:rsid w:val="00D547C3"/>
    <w:rsid w:val="00D5667A"/>
    <w:rsid w:val="00D660EA"/>
    <w:rsid w:val="00D665A8"/>
    <w:rsid w:val="00D73602"/>
    <w:rsid w:val="00D90AFC"/>
    <w:rsid w:val="00D95501"/>
    <w:rsid w:val="00DA2472"/>
    <w:rsid w:val="00DA3582"/>
    <w:rsid w:val="00DA3F77"/>
    <w:rsid w:val="00DA66CF"/>
    <w:rsid w:val="00DC3E50"/>
    <w:rsid w:val="00DC4DEF"/>
    <w:rsid w:val="00DC6FF8"/>
    <w:rsid w:val="00DE5E73"/>
    <w:rsid w:val="00DF329A"/>
    <w:rsid w:val="00DF6FD2"/>
    <w:rsid w:val="00E10DB0"/>
    <w:rsid w:val="00E11078"/>
    <w:rsid w:val="00E1529C"/>
    <w:rsid w:val="00E26B01"/>
    <w:rsid w:val="00E2752C"/>
    <w:rsid w:val="00E40C95"/>
    <w:rsid w:val="00E45025"/>
    <w:rsid w:val="00E46ED4"/>
    <w:rsid w:val="00E5029E"/>
    <w:rsid w:val="00E53ECD"/>
    <w:rsid w:val="00E550E6"/>
    <w:rsid w:val="00E5737E"/>
    <w:rsid w:val="00E62900"/>
    <w:rsid w:val="00E752A8"/>
    <w:rsid w:val="00E773EF"/>
    <w:rsid w:val="00E91840"/>
    <w:rsid w:val="00E9191E"/>
    <w:rsid w:val="00EB0682"/>
    <w:rsid w:val="00EB36BA"/>
    <w:rsid w:val="00EC5F14"/>
    <w:rsid w:val="00ED31CB"/>
    <w:rsid w:val="00ED7BB7"/>
    <w:rsid w:val="00EE0D65"/>
    <w:rsid w:val="00EF46FE"/>
    <w:rsid w:val="00F00446"/>
    <w:rsid w:val="00F01E7E"/>
    <w:rsid w:val="00F1258D"/>
    <w:rsid w:val="00F25324"/>
    <w:rsid w:val="00F35B8E"/>
    <w:rsid w:val="00F404CA"/>
    <w:rsid w:val="00F45887"/>
    <w:rsid w:val="00F52016"/>
    <w:rsid w:val="00F54F89"/>
    <w:rsid w:val="00F57F70"/>
    <w:rsid w:val="00F644F9"/>
    <w:rsid w:val="00F66B55"/>
    <w:rsid w:val="00F7391B"/>
    <w:rsid w:val="00F80757"/>
    <w:rsid w:val="00F85AAD"/>
    <w:rsid w:val="00F86B94"/>
    <w:rsid w:val="00F944DB"/>
    <w:rsid w:val="00F979C6"/>
    <w:rsid w:val="00FA33F0"/>
    <w:rsid w:val="00FA46F6"/>
    <w:rsid w:val="00FA48B3"/>
    <w:rsid w:val="00FB6337"/>
    <w:rsid w:val="00FF3D6B"/>
    <w:rsid w:val="00FF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D125C8"/>
  <w15:chartTrackingRefBased/>
  <w15:docId w15:val="{AB28FC17-2AF9-403D-B009-E4AF4240C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31CB"/>
    <w:rPr>
      <w:rFonts w:ascii="Arial Narrow" w:hAnsi="Arial Narrow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autoRedefine/>
    <w:qFormat/>
    <w:pPr>
      <w:keepNext/>
      <w:outlineLvl w:val="0"/>
    </w:pPr>
    <w:rPr>
      <w:rFonts w:cs="Arial"/>
      <w:b/>
      <w:bCs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D24DA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D24DA6"/>
    <w:pPr>
      <w:tabs>
        <w:tab w:val="center" w:pos="4252"/>
        <w:tab w:val="right" w:pos="8504"/>
      </w:tabs>
    </w:pPr>
  </w:style>
  <w:style w:type="character" w:styleId="Nmerodepgina">
    <w:name w:val="page number"/>
    <w:rsid w:val="00D24DA6"/>
    <w:rPr>
      <w:rFonts w:ascii="Arial Narrow" w:hAnsi="Arial Narrow"/>
      <w:sz w:val="18"/>
    </w:rPr>
  </w:style>
  <w:style w:type="table" w:styleId="Tablaconcuadrcula">
    <w:name w:val="Table Grid"/>
    <w:basedOn w:val="Tablanormal"/>
    <w:rsid w:val="003428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link w:val="Piedepgina"/>
    <w:uiPriority w:val="99"/>
    <w:rsid w:val="00E40C95"/>
    <w:rPr>
      <w:rFonts w:ascii="Arial Narrow" w:hAnsi="Arial Narrow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E40C9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E40C95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rsid w:val="00FA48B3"/>
    <w:rPr>
      <w:color w:val="467886"/>
      <w:u w:val="single"/>
    </w:rPr>
  </w:style>
  <w:style w:type="character" w:styleId="Mencinsinresolver">
    <w:name w:val="Unresolved Mention"/>
    <w:uiPriority w:val="99"/>
    <w:semiHidden/>
    <w:unhideWhenUsed/>
    <w:rsid w:val="00FA48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%20-%20PETROLEOS%20MEXICANOS\Escritorio(1)\Papeleria%20junio%202026\corp_correspondencia_intern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cdacc28e426d46af1535d30ef24c9116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d203bca6b1e2eca971d5c081157a4be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StartDate xmlns="http://schemas.microsoft.com/sharepoint/v3" xsi:nil="true"/>
    <_dlc_DocId xmlns="24985c95-fb57-494f-9756-0ccb38565a26">XWKFF545T6Z4-292-964</_dlc_DocId>
    <_dlc_DocIdUrl xmlns="24985c95-fb57-494f-9756-0ccb38565a26">
      <Url>https://intranet.pemex.com/acerca/indentidad_institucional/_layouts/15/DocIdRedir.aspx?ID=XWKFF545T6Z4-292-964</Url>
      <Description>XWKFF545T6Z4-292-964</Description>
    </_dlc_DocIdUrl>
    <PublishingExpirationDate xmlns="http://schemas.microsoft.com/sharepoint/v3" xsi:nil="true"/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B77E30-E5F2-4754-AD3A-0383012A78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DA4514-C8B7-4DBC-8AC3-C3EB3DBDE55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B642FB1-5E36-4640-821B-481F3D7C5A6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customXml/itemProps4.xml><?xml version="1.0" encoding="utf-8"?>
<ds:datastoreItem xmlns:ds="http://schemas.openxmlformats.org/officeDocument/2006/customXml" ds:itemID="{6317E40D-3C8E-472D-81B7-D694383CE30F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FFBF06FA-39C2-4F1B-9DA6-13B6F790518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corp_correspondencia_interna_color</Template>
  <TotalTime>70</TotalTime>
  <Pages>1</Pages>
  <Words>276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de Correspondencia Interna</vt:lpstr>
    </vt:vector>
  </TitlesOfParts>
  <Company>Petróleos Mexicanos</Company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Correspondencia Interna</dc:title>
  <dc:subject/>
  <dc:creator>Villalobos Kanga Yarumi Leonora</dc:creator>
  <cp:keywords>Correspondencia Interna</cp:keywords>
  <cp:lastModifiedBy>Villalobos Kanga Yarumi Leonora</cp:lastModifiedBy>
  <cp:revision>24</cp:revision>
  <cp:lastPrinted>2011-01-27T16:58:00Z</cp:lastPrinted>
  <dcterms:created xsi:type="dcterms:W3CDTF">2026-06-30T19:31:00Z</dcterms:created>
  <dcterms:modified xsi:type="dcterms:W3CDTF">2026-07-08T19:46:00Z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0x01010095CF1E75924A1B44AB82CE082859EFFF</vt:lpwstr>
  </property>
  <property fmtid="{D5CDD505-2E9C-101B-9397-08002B2CF9AE}" pid="3" name="PublishingExpirationDate">
    <vt:lpwstr/>
  </property>
  <property fmtid="{D5CDD505-2E9C-101B-9397-08002B2CF9AE}" pid="4" name="PublishingStartDate">
    <vt:lpwstr/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2024-01-17T01:36:49Z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7fb92f20-199f-4367-9a04-e26de0676065</vt:lpwstr>
  </property>
  <property fmtid="{D5CDD505-2E9C-101B-9397-08002B2CF9AE}" pid="11" name="MSIP_Label_b7a85cbc-91d7-4bc3-bc7f-34262549961f_ContentBits">
    <vt:lpwstr>0</vt:lpwstr>
  </property>
  <property fmtid="{D5CDD505-2E9C-101B-9397-08002B2CF9AE}" pid="12" name="_dlc_DocIdItemGuid">
    <vt:lpwstr>9867084d-9e51-48b4-be94-55429388fa62</vt:lpwstr>
  </property>
</Properties>
</file>